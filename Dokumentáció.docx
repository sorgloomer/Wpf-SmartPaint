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02E" w:rsidRPr="00B07841" w:rsidRDefault="0046502E" w:rsidP="0046502E">
      <w:pPr>
        <w:pStyle w:val="Cm"/>
        <w:rPr>
          <w:lang w:eastAsia="hu-HU"/>
        </w:rPr>
      </w:pPr>
      <w:r w:rsidRPr="00B07841">
        <w:rPr>
          <w:noProof/>
          <w:lang w:eastAsia="hu-HU"/>
        </w:rPr>
        <w:drawing>
          <wp:inline distT="0" distB="0" distL="0" distR="0">
            <wp:extent cx="914400" cy="9144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c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64" w:rsidRPr="00B07841" w:rsidRDefault="0046502E" w:rsidP="0046502E">
      <w:pPr>
        <w:pStyle w:val="Cm"/>
      </w:pPr>
      <w:proofErr w:type="spellStart"/>
      <w:r w:rsidRPr="00B07841">
        <w:t>SmartPaint</w:t>
      </w:r>
      <w:proofErr w:type="spellEnd"/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pStyle w:val="Alcm"/>
      </w:pPr>
      <w:r w:rsidRPr="00B07841">
        <w:t>Okos rajzprogram - Szoftverarchitektúrák házi feladat</w:t>
      </w:r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jc w:val="center"/>
        <w:rPr>
          <w:lang w:val="hu-HU"/>
        </w:rPr>
      </w:pPr>
      <w:r w:rsidRPr="00B07841">
        <w:rPr>
          <w:lang w:val="hu-HU"/>
        </w:rPr>
        <w:t xml:space="preserve">Készítették: </w:t>
      </w:r>
    </w:p>
    <w:p w:rsidR="0046502E" w:rsidRPr="00B07841" w:rsidRDefault="0046502E" w:rsidP="0046502E">
      <w:pPr>
        <w:jc w:val="center"/>
        <w:rPr>
          <w:lang w:val="hu-HU"/>
        </w:rPr>
      </w:pPr>
      <w:r w:rsidRPr="00B07841">
        <w:rPr>
          <w:lang w:val="hu-HU"/>
        </w:rPr>
        <w:t>Hegedűs Tamás László</w:t>
      </w:r>
    </w:p>
    <w:p w:rsidR="0046502E" w:rsidRDefault="007B3AC7" w:rsidP="007B3AC7">
      <w:pPr>
        <w:tabs>
          <w:tab w:val="center" w:pos="4680"/>
          <w:tab w:val="left" w:pos="6030"/>
        </w:tabs>
        <w:rPr>
          <w:lang w:val="hu-HU"/>
        </w:rPr>
      </w:pPr>
      <w:r>
        <w:rPr>
          <w:lang w:val="hu-HU"/>
        </w:rPr>
        <w:tab/>
      </w:r>
      <w:r w:rsidR="0046502E" w:rsidRPr="00B07841">
        <w:rPr>
          <w:lang w:val="hu-HU"/>
        </w:rPr>
        <w:t>Dusza Andrea</w:t>
      </w:r>
      <w:r>
        <w:rPr>
          <w:lang w:val="hu-HU"/>
        </w:rPr>
        <w:tab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  <w:lang w:val="hu-HU"/>
        </w:rPr>
        <w:id w:val="-11200588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B3AC7" w:rsidRDefault="007B3AC7" w:rsidP="00EC31D7">
          <w:pPr>
            <w:pStyle w:val="Tartalomjegyzkcmsora"/>
            <w:numPr>
              <w:ilvl w:val="0"/>
              <w:numId w:val="0"/>
            </w:numPr>
            <w:ind w:left="432" w:hanging="432"/>
          </w:pPr>
          <w:r>
            <w:rPr>
              <w:lang w:val="hu-HU"/>
            </w:rPr>
            <w:t>Tartalom</w:t>
          </w:r>
        </w:p>
        <w:p w:rsidR="009D62B9" w:rsidRDefault="007B3AC7">
          <w:pPr>
            <w:pStyle w:val="TJ1"/>
            <w:tabs>
              <w:tab w:val="left" w:pos="440"/>
              <w:tab w:val="right" w:leader="dot" w:pos="9350"/>
            </w:tabs>
            <w:rPr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162629" w:history="1">
            <w:r w:rsidR="009D62B9" w:rsidRPr="00812F64">
              <w:rPr>
                <w:rStyle w:val="Hiperhivatkozs"/>
                <w:noProof/>
                <w:lang w:val="hu-HU"/>
              </w:rPr>
              <w:t>1</w:t>
            </w:r>
            <w:r w:rsidR="009D62B9">
              <w:rPr>
                <w:noProof/>
                <w:lang w:val="hu-HU" w:eastAsia="hu-HU"/>
              </w:rPr>
              <w:tab/>
            </w:r>
            <w:r w:rsidR="009D62B9" w:rsidRPr="00812F64">
              <w:rPr>
                <w:rStyle w:val="Hiperhivatkozs"/>
                <w:noProof/>
                <w:lang w:val="hu-HU"/>
              </w:rPr>
              <w:t>Specifikáció</w:t>
            </w:r>
            <w:r w:rsidR="009D62B9">
              <w:rPr>
                <w:noProof/>
                <w:webHidden/>
              </w:rPr>
              <w:tab/>
            </w:r>
            <w:r w:rsidR="009D62B9">
              <w:rPr>
                <w:noProof/>
                <w:webHidden/>
              </w:rPr>
              <w:fldChar w:fldCharType="begin"/>
            </w:r>
            <w:r w:rsidR="009D62B9">
              <w:rPr>
                <w:noProof/>
                <w:webHidden/>
              </w:rPr>
              <w:instrText xml:space="preserve"> PAGEREF _Toc405162629 \h </w:instrText>
            </w:r>
            <w:r w:rsidR="009D62B9">
              <w:rPr>
                <w:noProof/>
                <w:webHidden/>
              </w:rPr>
            </w:r>
            <w:r w:rsidR="009D62B9">
              <w:rPr>
                <w:noProof/>
                <w:webHidden/>
              </w:rPr>
              <w:fldChar w:fldCharType="separate"/>
            </w:r>
            <w:r w:rsidR="009D62B9">
              <w:rPr>
                <w:noProof/>
                <w:webHidden/>
              </w:rPr>
              <w:t>2</w:t>
            </w:r>
            <w:r w:rsidR="009D62B9"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0" w:history="1">
            <w:r w:rsidRPr="00812F64">
              <w:rPr>
                <w:rStyle w:val="Hiperhivatkozs"/>
                <w:noProof/>
                <w:lang w:val="hu-HU"/>
              </w:rPr>
              <w:t>1.1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1" w:history="1">
            <w:r w:rsidRPr="00812F64">
              <w:rPr>
                <w:rStyle w:val="Hiperhivatkozs"/>
                <w:noProof/>
                <w:lang w:val="hu-HU"/>
              </w:rPr>
              <w:t>1.2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Részletes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2" w:history="1">
            <w:r w:rsidRPr="00812F64">
              <w:rPr>
                <w:rStyle w:val="Hiperhivatkozs"/>
                <w:noProof/>
                <w:lang w:val="hu-HU"/>
              </w:rPr>
              <w:t>1.3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Technikai paraméterek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3" w:history="1">
            <w:r w:rsidRPr="00812F64">
              <w:rPr>
                <w:rStyle w:val="Hiperhivatkozs"/>
                <w:noProof/>
                <w:lang w:val="hu-HU"/>
              </w:rPr>
              <w:t>1.4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Szótár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4" w:history="1">
            <w:r w:rsidRPr="00812F64">
              <w:rPr>
                <w:rStyle w:val="Hiperhivatkozs"/>
                <w:noProof/>
                <w:lang w:val="hu-HU"/>
              </w:rPr>
              <w:t>1.5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1"/>
            <w:tabs>
              <w:tab w:val="left" w:pos="44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5" w:history="1">
            <w:r w:rsidRPr="00812F64">
              <w:rPr>
                <w:rStyle w:val="Hiperhivatkozs"/>
                <w:noProof/>
                <w:lang w:val="hu-HU"/>
              </w:rPr>
              <w:t>2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6" w:history="1">
            <w:r w:rsidRPr="00812F64">
              <w:rPr>
                <w:rStyle w:val="Hiperhivatkozs"/>
                <w:noProof/>
                <w:lang w:val="hu-HU"/>
              </w:rPr>
              <w:t>2.1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7" w:history="1">
            <w:r w:rsidRPr="00812F64">
              <w:rPr>
                <w:rStyle w:val="Hiperhivatkozs"/>
                <w:noProof/>
                <w:lang w:val="hu-HU"/>
              </w:rPr>
              <w:t>2.2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UI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1"/>
            <w:tabs>
              <w:tab w:val="left" w:pos="44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8" w:history="1">
            <w:r w:rsidRPr="00812F64">
              <w:rPr>
                <w:rStyle w:val="Hiperhivatkozs"/>
                <w:noProof/>
                <w:lang w:val="hu-HU"/>
              </w:rPr>
              <w:t>3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39" w:history="1">
            <w:r w:rsidRPr="00812F64">
              <w:rPr>
                <w:rStyle w:val="Hiperhivatkozs"/>
                <w:noProof/>
                <w:lang w:val="hu-HU"/>
              </w:rPr>
              <w:t>3.1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Osztálydiagram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0" w:history="1">
            <w:r w:rsidRPr="00812F64">
              <w:rPr>
                <w:rStyle w:val="Hiperhivatkozs"/>
                <w:noProof/>
                <w:lang w:val="hu-HU"/>
              </w:rPr>
              <w:t>3.2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Képernyőképek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3"/>
            <w:tabs>
              <w:tab w:val="left" w:pos="132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1" w:history="1">
            <w:r w:rsidRPr="00812F64">
              <w:rPr>
                <w:rStyle w:val="Hiperhivatkozs"/>
                <w:noProof/>
                <w:lang w:val="hu-HU"/>
              </w:rPr>
              <w:t>3.2.1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Alapvető műveletek alakzatokkal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3"/>
            <w:tabs>
              <w:tab w:val="left" w:pos="132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2" w:history="1">
            <w:r w:rsidRPr="00812F64">
              <w:rPr>
                <w:rStyle w:val="Hiperhivatkozs"/>
                <w:noProof/>
                <w:lang w:val="hu-HU"/>
              </w:rPr>
              <w:t>3.2.2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Ecset és radír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3"/>
            <w:tabs>
              <w:tab w:val="left" w:pos="132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3" w:history="1">
            <w:r w:rsidRPr="00812F64">
              <w:rPr>
                <w:rStyle w:val="Hiperhivatkozs"/>
                <w:noProof/>
                <w:lang w:val="hu-HU"/>
              </w:rPr>
              <w:t>3.2.3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Transzformációk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1"/>
            <w:tabs>
              <w:tab w:val="left" w:pos="44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4" w:history="1">
            <w:r w:rsidRPr="00812F64">
              <w:rPr>
                <w:rStyle w:val="Hiperhivatkozs"/>
                <w:noProof/>
                <w:lang w:val="hu-HU"/>
              </w:rPr>
              <w:t>4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5" w:history="1">
            <w:r w:rsidRPr="00812F64">
              <w:rPr>
                <w:rStyle w:val="Hiperhivatkozs"/>
                <w:noProof/>
                <w:lang w:val="hu-HU"/>
              </w:rPr>
              <w:t>4.1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Kihívások, tanulságok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2"/>
            <w:tabs>
              <w:tab w:val="left" w:pos="88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6" w:history="1">
            <w:r w:rsidRPr="00812F64">
              <w:rPr>
                <w:rStyle w:val="Hiperhivatkozs"/>
                <w:noProof/>
                <w:lang w:val="hu-HU"/>
              </w:rPr>
              <w:t>4.2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1"/>
            <w:tabs>
              <w:tab w:val="left" w:pos="44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7" w:history="1">
            <w:r w:rsidRPr="00812F64">
              <w:rPr>
                <w:rStyle w:val="Hiperhivatkozs"/>
                <w:noProof/>
                <w:lang w:val="hu-HU"/>
              </w:rPr>
              <w:t>5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62B9" w:rsidRDefault="009D62B9">
          <w:pPr>
            <w:pStyle w:val="TJ1"/>
            <w:tabs>
              <w:tab w:val="left" w:pos="440"/>
              <w:tab w:val="right" w:leader="dot" w:pos="9350"/>
            </w:tabs>
            <w:rPr>
              <w:noProof/>
              <w:lang w:val="hu-HU" w:eastAsia="hu-HU"/>
            </w:rPr>
          </w:pPr>
          <w:hyperlink w:anchor="_Toc405162648" w:history="1">
            <w:r w:rsidRPr="00812F64">
              <w:rPr>
                <w:rStyle w:val="Hiperhivatkozs"/>
                <w:noProof/>
                <w:lang w:val="hu-HU"/>
              </w:rPr>
              <w:t>6</w:t>
            </w:r>
            <w:r>
              <w:rPr>
                <w:noProof/>
                <w:lang w:val="hu-HU" w:eastAsia="hu-HU"/>
              </w:rPr>
              <w:tab/>
            </w:r>
            <w:r w:rsidRPr="00812F64">
              <w:rPr>
                <w:rStyle w:val="Hiperhivatkozs"/>
                <w:noProof/>
                <w:lang w:val="hu-HU"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_Toc405162648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AC7" w:rsidRDefault="007B3AC7">
          <w:r>
            <w:rPr>
              <w:b/>
              <w:bCs/>
            </w:rPr>
            <w:fldChar w:fldCharType="end"/>
          </w:r>
        </w:p>
      </w:sdtContent>
    </w:sdt>
    <w:p w:rsidR="007B3AC7" w:rsidRPr="00B07841" w:rsidRDefault="007B3AC7" w:rsidP="007B3AC7">
      <w:pPr>
        <w:tabs>
          <w:tab w:val="center" w:pos="4680"/>
          <w:tab w:val="left" w:pos="6030"/>
        </w:tabs>
        <w:rPr>
          <w:lang w:val="hu-HU"/>
        </w:rPr>
      </w:pPr>
    </w:p>
    <w:p w:rsidR="007D3D64" w:rsidRPr="00B07841" w:rsidRDefault="0046502E" w:rsidP="00F34BF5">
      <w:pPr>
        <w:pStyle w:val="Cmsor1"/>
        <w:rPr>
          <w:lang w:val="hu-HU"/>
        </w:rPr>
      </w:pPr>
      <w:bookmarkStart w:id="0" w:name="_Toc405162629"/>
      <w:r w:rsidRPr="00B07841">
        <w:rPr>
          <w:lang w:val="hu-HU"/>
        </w:rPr>
        <w:t>Specifikáció</w:t>
      </w:r>
      <w:bookmarkEnd w:id="0"/>
    </w:p>
    <w:p w:rsidR="0064742B" w:rsidRPr="00F13E30" w:rsidRDefault="0064742B" w:rsidP="0064742B">
      <w:pPr>
        <w:pStyle w:val="Cmsor2"/>
        <w:rPr>
          <w:lang w:val="hu-HU"/>
        </w:rPr>
      </w:pPr>
      <w:bookmarkStart w:id="1" w:name="_Toc405162630"/>
      <w:r w:rsidRPr="00B07841">
        <w:rPr>
          <w:lang w:val="hu-HU"/>
        </w:rPr>
        <w:t>Feladatkiírás</w:t>
      </w:r>
      <w:bookmarkEnd w:id="1"/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 xml:space="preserve">A feladat célja egy olyan rajzprogram létrehozása, mely pixel halmazok formájában adott foltok szerkesztésére, valamint ezeket manipuláló algoritmusok futtatására alkalmas. A rajzprogramban ezeket a foltokat lehet átrajzolni (pixelek törlése vagy hozzáadása), valamint ezeken a foltokon lehet egyszerű műveleteket lefuttatni (például kettő összeolvasztása, nem teljesen körbevett pixelek törlése). (A cél nem bonyolult képmorfológiai műveletek megvalósítása, hanem az ezek befogadására képes, kényelmesen bővíthető (transzformáció </w:t>
      </w:r>
      <w:proofErr w:type="spellStart"/>
      <w:r w:rsidRPr="00B07841">
        <w:rPr>
          <w:lang w:val="hu-HU"/>
        </w:rPr>
        <w:t>plug-in-eket</w:t>
      </w:r>
      <w:proofErr w:type="spellEnd"/>
      <w:r w:rsidRPr="00B07841">
        <w:rPr>
          <w:lang w:val="hu-HU"/>
        </w:rPr>
        <w:t xml:space="preserve"> támogató) architektúra kialakítása.)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A program alapvető funkciói: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Kép betöltése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Egy "kép -&gt; ponthalmazok halmaza" művelet lefuttatása (a foltok megkeresése)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Egy "folthalmaz -&gt; folthalmaz" művelet paraméterezése és lefuttatása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Folthalmaz elmentése, visszatöltése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Foltok kijelölése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>- Foltokból pixelek törlése (radír) vagy hozzáadása (ecset)</w:t>
      </w:r>
    </w:p>
    <w:p w:rsidR="0064742B" w:rsidRPr="00B07841" w:rsidRDefault="0064742B" w:rsidP="0064742B">
      <w:pPr>
        <w:rPr>
          <w:lang w:val="hu-HU"/>
        </w:rPr>
      </w:pPr>
      <w:r w:rsidRPr="00B07841">
        <w:rPr>
          <w:lang w:val="hu-HU"/>
        </w:rPr>
        <w:t xml:space="preserve">Preferált platform: </w:t>
      </w:r>
      <w:proofErr w:type="spellStart"/>
      <w:r w:rsidRPr="00B07841">
        <w:rPr>
          <w:lang w:val="hu-HU"/>
        </w:rPr>
        <w:t>Qt</w:t>
      </w:r>
      <w:proofErr w:type="spellEnd"/>
      <w:r w:rsidRPr="00B07841">
        <w:rPr>
          <w:lang w:val="hu-HU"/>
        </w:rPr>
        <w:t xml:space="preserve"> C++ vagy WPF</w:t>
      </w:r>
      <w:r w:rsidR="00B07841" w:rsidRPr="00B07841">
        <w:rPr>
          <w:lang w:val="hu-HU"/>
        </w:rPr>
        <w:t>.</w:t>
      </w:r>
    </w:p>
    <w:p w:rsidR="0064742B" w:rsidRPr="00B07841" w:rsidRDefault="0064742B" w:rsidP="0064742B">
      <w:pPr>
        <w:rPr>
          <w:lang w:val="hu-HU"/>
        </w:rPr>
      </w:pPr>
    </w:p>
    <w:p w:rsidR="0064742B" w:rsidRPr="00B07841" w:rsidRDefault="0064742B" w:rsidP="0064742B">
      <w:pPr>
        <w:pStyle w:val="Cmsor2"/>
        <w:rPr>
          <w:lang w:val="hu-HU"/>
        </w:rPr>
      </w:pPr>
      <w:bookmarkStart w:id="2" w:name="_Toc405162631"/>
      <w:r w:rsidRPr="00B07841">
        <w:rPr>
          <w:lang w:val="hu-HU"/>
        </w:rPr>
        <w:t>Részletes leírás</w:t>
      </w:r>
      <w:bookmarkEnd w:id="2"/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 xml:space="preserve">A </w:t>
      </w:r>
      <w:proofErr w:type="gramStart"/>
      <w:r w:rsidRPr="00B07841">
        <w:rPr>
          <w:lang w:val="hu-HU"/>
        </w:rPr>
        <w:t>rajzprogram .</w:t>
      </w:r>
      <w:proofErr w:type="spellStart"/>
      <w:r w:rsidRPr="00B07841">
        <w:rPr>
          <w:lang w:val="hu-HU"/>
        </w:rPr>
        <w:t>png</w:t>
      </w:r>
      <w:proofErr w:type="spellEnd"/>
      <w:proofErr w:type="gramEnd"/>
      <w:r w:rsidRPr="00B07841">
        <w:rPr>
          <w:lang w:val="hu-HU"/>
        </w:rPr>
        <w:t>, .</w:t>
      </w:r>
      <w:proofErr w:type="spellStart"/>
      <w:r w:rsidRPr="00B07841">
        <w:rPr>
          <w:lang w:val="hu-HU"/>
        </w:rPr>
        <w:t>jpg</w:t>
      </w:r>
      <w:proofErr w:type="spellEnd"/>
      <w:r w:rsidRPr="00B07841">
        <w:rPr>
          <w:lang w:val="hu-HU"/>
        </w:rPr>
        <w:t>, és .</w:t>
      </w:r>
      <w:proofErr w:type="spellStart"/>
      <w:r w:rsidRPr="00B07841">
        <w:rPr>
          <w:lang w:val="hu-HU"/>
        </w:rPr>
        <w:t>bmp</w:t>
      </w:r>
      <w:proofErr w:type="spellEnd"/>
      <w:r w:rsidRPr="00B07841">
        <w:rPr>
          <w:lang w:val="hu-HU"/>
        </w:rPr>
        <w:t xml:space="preserve"> formátumú nyers képek, illetve az általunk definiált .</w:t>
      </w:r>
      <w:proofErr w:type="spellStart"/>
      <w:r w:rsidRPr="00B07841">
        <w:rPr>
          <w:lang w:val="hu-HU"/>
        </w:rPr>
        <w:t>spt</w:t>
      </w:r>
      <w:proofErr w:type="spellEnd"/>
      <w:r w:rsidRPr="00B07841">
        <w:rPr>
          <w:lang w:val="hu-HU"/>
        </w:rPr>
        <w:t xml:space="preserve"> kiterjesztésű </w:t>
      </w:r>
      <w:proofErr w:type="spellStart"/>
      <w:r w:rsidRPr="00B07841">
        <w:rPr>
          <w:lang w:val="hu-HU"/>
        </w:rPr>
        <w:t>SmartPaint</w:t>
      </w:r>
      <w:proofErr w:type="spellEnd"/>
      <w:r w:rsidRPr="00B07841">
        <w:rPr>
          <w:lang w:val="hu-HU"/>
        </w:rPr>
        <w:t xml:space="preserve"> projektfájlok (folthalmaz-fájlok) kezelésére lesz képes. Az alkalmazás indításkor azonnal azt kéri, hogy hozzunk létre egy új projektet, vagy a fájlrendszerből töltsünk be egy meglévőt. Ezután a projekten az alábbi műveleteket végezhetjük:</w:t>
      </w:r>
    </w:p>
    <w:p w:rsidR="00B07841" w:rsidRPr="006537B7" w:rsidRDefault="00B07841" w:rsidP="006537B7">
      <w:pPr>
        <w:pStyle w:val="Listaszerbekezds"/>
        <w:numPr>
          <w:ilvl w:val="0"/>
          <w:numId w:val="19"/>
        </w:numPr>
        <w:rPr>
          <w:lang w:val="hu-HU"/>
        </w:rPr>
      </w:pPr>
      <w:r w:rsidRPr="006537B7">
        <w:rPr>
          <w:lang w:val="hu-HU"/>
        </w:rPr>
        <w:t>Meglévő foltokon különböző transzformációk végzése</w:t>
      </w:r>
    </w:p>
    <w:p w:rsidR="00B07841" w:rsidRPr="006537B7" w:rsidRDefault="00B07841" w:rsidP="006537B7">
      <w:pPr>
        <w:pStyle w:val="Listaszerbekezds"/>
        <w:numPr>
          <w:ilvl w:val="0"/>
          <w:numId w:val="19"/>
        </w:numPr>
        <w:rPr>
          <w:lang w:val="hu-HU"/>
        </w:rPr>
      </w:pPr>
      <w:r w:rsidRPr="006537B7">
        <w:rPr>
          <w:lang w:val="hu-HU"/>
        </w:rPr>
        <w:t>Foltok importálása a projektbe egy másik, már létező projekt fájlból</w:t>
      </w:r>
    </w:p>
    <w:p w:rsidR="00B07841" w:rsidRPr="006537B7" w:rsidRDefault="00B07841" w:rsidP="006537B7">
      <w:pPr>
        <w:pStyle w:val="Listaszerbekezds"/>
        <w:numPr>
          <w:ilvl w:val="0"/>
          <w:numId w:val="19"/>
        </w:numPr>
        <w:rPr>
          <w:lang w:val="hu-HU"/>
        </w:rPr>
      </w:pPr>
      <w:r w:rsidRPr="006537B7">
        <w:rPr>
          <w:lang w:val="hu-HU"/>
        </w:rPr>
        <w:t>Nyers kép betöltése által új foltok létrehozása</w:t>
      </w:r>
    </w:p>
    <w:p w:rsidR="00B07841" w:rsidRPr="006537B7" w:rsidRDefault="00B07841" w:rsidP="006537B7">
      <w:pPr>
        <w:pStyle w:val="Listaszerbekezds"/>
        <w:numPr>
          <w:ilvl w:val="0"/>
          <w:numId w:val="19"/>
        </w:numPr>
        <w:rPr>
          <w:lang w:val="hu-HU"/>
        </w:rPr>
      </w:pPr>
      <w:r w:rsidRPr="006537B7">
        <w:rPr>
          <w:lang w:val="hu-HU"/>
        </w:rPr>
        <w:t xml:space="preserve">A projekt foltjainak </w:t>
      </w:r>
      <w:proofErr w:type="gramStart"/>
      <w:r w:rsidRPr="006537B7">
        <w:rPr>
          <w:lang w:val="hu-HU"/>
        </w:rPr>
        <w:t>exportálása .</w:t>
      </w:r>
      <w:proofErr w:type="spellStart"/>
      <w:r w:rsidRPr="006537B7">
        <w:rPr>
          <w:lang w:val="hu-HU"/>
        </w:rPr>
        <w:t>png</w:t>
      </w:r>
      <w:proofErr w:type="spellEnd"/>
      <w:proofErr w:type="gramEnd"/>
      <w:r w:rsidRPr="006537B7">
        <w:rPr>
          <w:lang w:val="hu-HU"/>
        </w:rPr>
        <w:t xml:space="preserve"> formátumú képfájlba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 xml:space="preserve">Az alkalmazás alapvetően három folthalmaz-transzformációt tesz lehetővé: </w:t>
      </w:r>
      <w:r w:rsidR="00462949">
        <w:rPr>
          <w:lang w:val="hu-HU"/>
        </w:rPr>
        <w:t>összefüggő alakzatokra bontást</w:t>
      </w:r>
      <w:r w:rsidRPr="00B07841">
        <w:rPr>
          <w:lang w:val="hu-HU"/>
        </w:rPr>
        <w:t xml:space="preserve">, összeolvasztást és eróziót, ezek menüpontok formájában elérhetőek a felhasználó számára. </w:t>
      </w:r>
      <w:r w:rsidRPr="00B07841">
        <w:rPr>
          <w:lang w:val="hu-HU"/>
        </w:rPr>
        <w:lastRenderedPageBreak/>
        <w:t xml:space="preserve">Mozgatás után az egyes foltok egymást átfedhetik, ezért a foltok között egy kirajzolási sorrend lesz definiálva. A program képes lesz bővítmények kezelésére olyan módon, hogy a fájlrendszerben a megfelelő mappába elhelyezett </w:t>
      </w:r>
      <w:proofErr w:type="spellStart"/>
      <w:r w:rsidRPr="00B07841">
        <w:rPr>
          <w:lang w:val="hu-HU"/>
        </w:rPr>
        <w:t>dll-eket</w:t>
      </w:r>
      <w:proofErr w:type="spellEnd"/>
      <w:r w:rsidRPr="00B07841">
        <w:rPr>
          <w:lang w:val="hu-HU"/>
        </w:rPr>
        <w:t xml:space="preserve"> indításkor detektálja és betölti, ezután az új </w:t>
      </w:r>
      <w:proofErr w:type="spellStart"/>
      <w:r w:rsidRPr="00B07841">
        <w:rPr>
          <w:lang w:val="hu-HU"/>
        </w:rPr>
        <w:t>dll</w:t>
      </w:r>
      <w:proofErr w:type="spellEnd"/>
      <w:r w:rsidRPr="00B07841">
        <w:rPr>
          <w:lang w:val="hu-HU"/>
        </w:rPr>
        <w:t xml:space="preserve"> által nyújtott plusz transzformációkat is elérhetővé teszi a felhasználói felületen. </w:t>
      </w:r>
    </w:p>
    <w:p w:rsidR="00B07841" w:rsidRPr="00B07841" w:rsidRDefault="00462949" w:rsidP="00B07841">
      <w:pPr>
        <w:rPr>
          <w:lang w:val="hu-HU"/>
        </w:rPr>
      </w:pPr>
      <w:r>
        <w:rPr>
          <w:lang w:val="hu-HU"/>
        </w:rPr>
        <w:t xml:space="preserve">Az összefüggő alakzatokra bontás úgy történik, hogy a program </w:t>
      </w:r>
      <w:r w:rsidR="00B07841" w:rsidRPr="00B07841">
        <w:rPr>
          <w:lang w:val="hu-HU"/>
        </w:rPr>
        <w:t xml:space="preserve">felderíti a foltokat a kép pixeleinek átlátszósága alapján: a teljesen átlátszó pixelek nem lesznek folt részei, a többi közül pedig egybefüggő halmazok alkotnak egy-egy foltot. </w:t>
      </w:r>
    </w:p>
    <w:p w:rsidR="00B07841" w:rsidRPr="00B07841" w:rsidRDefault="00B07841" w:rsidP="00B07841">
      <w:pPr>
        <w:rPr>
          <w:lang w:val="hu-HU"/>
        </w:rPr>
      </w:pPr>
      <w:r w:rsidRPr="00B07841">
        <w:rPr>
          <w:lang w:val="hu-HU"/>
        </w:rPr>
        <w:t>Ami az alkalmazás megvalósí</w:t>
      </w:r>
      <w:r w:rsidR="00344481">
        <w:rPr>
          <w:lang w:val="hu-HU"/>
        </w:rPr>
        <w:t xml:space="preserve">tását illeti: </w:t>
      </w:r>
      <w:proofErr w:type="spellStart"/>
      <w:r w:rsidR="00344481">
        <w:rPr>
          <w:lang w:val="hu-HU"/>
        </w:rPr>
        <w:t>Model-View-ViewM</w:t>
      </w:r>
      <w:r w:rsidR="006322F3">
        <w:rPr>
          <w:lang w:val="hu-HU"/>
        </w:rPr>
        <w:t>odel</w:t>
      </w:r>
      <w:proofErr w:type="spellEnd"/>
      <w:r w:rsidRPr="00B07841">
        <w:rPr>
          <w:lang w:val="hu-HU"/>
        </w:rPr>
        <w:t xml:space="preserve"> felépítésű lesz.</w:t>
      </w:r>
    </w:p>
    <w:p w:rsidR="00F13E30" w:rsidRPr="00F13E30" w:rsidRDefault="0064742B" w:rsidP="00F13E30">
      <w:pPr>
        <w:pStyle w:val="Cmsor2"/>
        <w:rPr>
          <w:lang w:val="hu-HU"/>
        </w:rPr>
      </w:pPr>
      <w:bookmarkStart w:id="3" w:name="_Toc405162632"/>
      <w:r w:rsidRPr="00B07841">
        <w:rPr>
          <w:lang w:val="hu-HU"/>
        </w:rPr>
        <w:t>Technikai paraméterek</w:t>
      </w:r>
      <w:bookmarkEnd w:id="3"/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 xml:space="preserve">A definiált </w:t>
      </w:r>
      <w:proofErr w:type="gramStart"/>
      <w:r w:rsidRPr="00F13E30">
        <w:rPr>
          <w:lang w:val="hu-HU" w:eastAsia="hu-HU"/>
        </w:rPr>
        <w:t>alkalmazást .NET</w:t>
      </w:r>
      <w:proofErr w:type="gramEnd"/>
      <w:r w:rsidRPr="00F13E30">
        <w:rPr>
          <w:lang w:val="hu-HU" w:eastAsia="hu-HU"/>
        </w:rPr>
        <w:t xml:space="preserve"> platformra, WPF felhasználásával C# nyelven készítjük el. </w:t>
      </w:r>
      <w:proofErr w:type="gramStart"/>
      <w:r w:rsidRPr="00F13E30">
        <w:rPr>
          <w:lang w:val="hu-HU" w:eastAsia="hu-HU"/>
        </w:rPr>
        <w:t>Csak .NET</w:t>
      </w:r>
      <w:proofErr w:type="gramEnd"/>
      <w:r w:rsidRPr="00F13E30">
        <w:rPr>
          <w:lang w:val="hu-HU" w:eastAsia="hu-HU"/>
        </w:rPr>
        <w:t xml:space="preserve"> keretrendszerrel rendelkező, </w:t>
      </w:r>
      <w:proofErr w:type="spellStart"/>
      <w:r w:rsidRPr="00F13E30">
        <w:rPr>
          <w:lang w:val="hu-HU" w:eastAsia="hu-HU"/>
        </w:rPr>
        <w:t>WPF-et</w:t>
      </w:r>
      <w:proofErr w:type="spellEnd"/>
      <w:r w:rsidRPr="00F13E30">
        <w:rPr>
          <w:lang w:val="hu-HU" w:eastAsia="hu-HU"/>
        </w:rPr>
        <w:t xml:space="preserve"> támogató - például Windows 7 és 8 operációs rendszeren - lesz futtatható. Az alkalmazásnak nem lesz különösebb hardverigénye. A fejlesztés és tesztelés az alábbi konfigurációjú számítógépen fog történni:</w:t>
      </w:r>
    </w:p>
    <w:p w:rsidR="00F13E30" w:rsidRPr="00F13E30" w:rsidRDefault="00F13E30" w:rsidP="00F13E30">
      <w:pPr>
        <w:rPr>
          <w:lang w:val="hu-HU" w:eastAsia="hu-HU"/>
        </w:rPr>
      </w:pPr>
      <w:proofErr w:type="spellStart"/>
      <w:r w:rsidRPr="00F13E30">
        <w:rPr>
          <w:lang w:val="hu-HU" w:eastAsia="hu-HU"/>
        </w:rPr>
        <w:t>-Windows</w:t>
      </w:r>
      <w:proofErr w:type="spellEnd"/>
      <w:r w:rsidRPr="00F13E30">
        <w:rPr>
          <w:lang w:val="hu-HU" w:eastAsia="hu-HU"/>
        </w:rPr>
        <w:t xml:space="preserve"> 8.1 x64 operációs rendszer</w:t>
      </w:r>
    </w:p>
    <w:p w:rsidR="00F13E30" w:rsidRPr="00F13E30" w:rsidRDefault="00F13E30" w:rsidP="00F13E30">
      <w:pPr>
        <w:rPr>
          <w:lang w:val="hu-HU" w:eastAsia="hu-HU"/>
        </w:rPr>
      </w:pPr>
      <w:proofErr w:type="spellStart"/>
      <w:r w:rsidRPr="00F13E30">
        <w:rPr>
          <w:lang w:val="hu-HU" w:eastAsia="hu-HU"/>
        </w:rPr>
        <w:t>-Intel</w:t>
      </w:r>
      <w:proofErr w:type="spellEnd"/>
      <w:r w:rsidRPr="00F13E30">
        <w:rPr>
          <w:lang w:val="hu-HU" w:eastAsia="hu-HU"/>
        </w:rPr>
        <w:t xml:space="preserve"> </w:t>
      </w:r>
      <w:proofErr w:type="spellStart"/>
      <w:r w:rsidRPr="00F13E30">
        <w:rPr>
          <w:lang w:val="hu-HU" w:eastAsia="hu-HU"/>
        </w:rPr>
        <w:t>Core</w:t>
      </w:r>
      <w:proofErr w:type="spellEnd"/>
      <w:r w:rsidRPr="00F13E30">
        <w:rPr>
          <w:lang w:val="hu-HU" w:eastAsia="hu-HU"/>
        </w:rPr>
        <w:t xml:space="preserve"> i5-2450M CPU @ 2.50 </w:t>
      </w:r>
      <w:proofErr w:type="spellStart"/>
      <w:r w:rsidRPr="00F13E30">
        <w:rPr>
          <w:lang w:val="hu-HU" w:eastAsia="hu-HU"/>
        </w:rPr>
        <w:t>GHz</w:t>
      </w:r>
      <w:proofErr w:type="spellEnd"/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-6GB RAM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lang w:val="hu-HU" w:eastAsia="hu-HU"/>
        </w:rPr>
        <w:t>-</w:t>
      </w:r>
      <w:r w:rsidRPr="00F13E30">
        <w:rPr>
          <w:shd w:val="clear" w:color="auto" w:fill="FFFFFF"/>
          <w:lang w:val="hu-HU" w:eastAsia="hu-HU"/>
        </w:rPr>
        <w:t xml:space="preserve">ATI </w:t>
      </w:r>
      <w:proofErr w:type="spellStart"/>
      <w:r w:rsidRPr="00F13E30">
        <w:rPr>
          <w:shd w:val="clear" w:color="auto" w:fill="FFFFFF"/>
          <w:lang w:val="hu-HU" w:eastAsia="hu-HU"/>
        </w:rPr>
        <w:t>Mobility</w:t>
      </w:r>
      <w:proofErr w:type="spellEnd"/>
      <w:r w:rsidRPr="00F13E30">
        <w:rPr>
          <w:shd w:val="clear" w:color="auto" w:fill="FFFFFF"/>
          <w:lang w:val="hu-HU" w:eastAsia="hu-HU"/>
        </w:rPr>
        <w:t xml:space="preserve"> </w:t>
      </w:r>
      <w:proofErr w:type="spellStart"/>
      <w:r w:rsidRPr="00F13E30">
        <w:rPr>
          <w:shd w:val="clear" w:color="auto" w:fill="FFFFFF"/>
          <w:lang w:val="hu-HU" w:eastAsia="hu-HU"/>
        </w:rPr>
        <w:t>Radeon</w:t>
      </w:r>
      <w:proofErr w:type="spellEnd"/>
      <w:r w:rsidRPr="00F13E30">
        <w:rPr>
          <w:shd w:val="clear" w:color="auto" w:fill="FFFFFF"/>
          <w:lang w:val="hu-HU" w:eastAsia="hu-HU"/>
        </w:rPr>
        <w:t xml:space="preserve"> HD7650M 2GB videokártya</w:t>
      </w:r>
    </w:p>
    <w:p w:rsidR="00F13E30" w:rsidRPr="00F13E30" w:rsidRDefault="00F13E30" w:rsidP="00F13E30">
      <w:pPr>
        <w:rPr>
          <w:shd w:val="clear" w:color="auto" w:fill="FFFFFF"/>
          <w:lang w:val="hu-HU" w:eastAsia="hu-HU"/>
        </w:rPr>
      </w:pPr>
      <w:r w:rsidRPr="00F13E30">
        <w:rPr>
          <w:shd w:val="clear" w:color="auto" w:fill="FFFFFF"/>
          <w:lang w:val="hu-HU" w:eastAsia="hu-HU"/>
        </w:rPr>
        <w:t>-1600X900 felbontású kijelző</w:t>
      </w:r>
    </w:p>
    <w:p w:rsidR="00F13E30" w:rsidRDefault="00F13E30" w:rsidP="00F13E30">
      <w:pPr>
        <w:rPr>
          <w:shd w:val="clear" w:color="auto" w:fill="FFFFFF"/>
          <w:lang w:val="hu-HU" w:eastAsia="hu-HU"/>
        </w:rPr>
      </w:pPr>
      <w:r>
        <w:rPr>
          <w:shd w:val="clear" w:color="auto" w:fill="FFFFFF"/>
          <w:lang w:val="hu-HU" w:eastAsia="hu-HU"/>
        </w:rPr>
        <w:br w:type="page"/>
      </w:r>
    </w:p>
    <w:p w:rsidR="00F13E30" w:rsidRPr="00F13E30" w:rsidRDefault="00F13E30" w:rsidP="00F13E30">
      <w:pPr>
        <w:rPr>
          <w:lang w:val="hu-HU" w:eastAsia="hu-HU"/>
        </w:rPr>
      </w:pPr>
    </w:p>
    <w:p w:rsidR="0064742B" w:rsidRDefault="0064742B" w:rsidP="00F13E30">
      <w:pPr>
        <w:pStyle w:val="Cmsor2"/>
        <w:rPr>
          <w:lang w:val="hu-HU"/>
        </w:rPr>
      </w:pPr>
      <w:bookmarkStart w:id="4" w:name="_Toc405162633"/>
      <w:r w:rsidRPr="00B07841">
        <w:rPr>
          <w:lang w:val="hu-HU"/>
        </w:rPr>
        <w:t>Szótár</w:t>
      </w:r>
      <w:bookmarkEnd w:id="4"/>
    </w:p>
    <w:p w:rsidR="00F13E30" w:rsidRPr="00F13E30" w:rsidRDefault="00F13E30" w:rsidP="00F13E30">
      <w:pPr>
        <w:rPr>
          <w:lang w:val="hu-HU"/>
        </w:rPr>
      </w:pP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Pixel:</w:t>
      </w:r>
      <w:r w:rsidRPr="00F13E30">
        <w:rPr>
          <w:lang w:val="hu-HU" w:eastAsia="hu-HU"/>
        </w:rPr>
        <w:t xml:space="preserve"> Színnel és koordinátákkal rendelkező képpont. Egy pixel pontosan egy foltnak a része.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Szomszédos pixelek: </w:t>
      </w:r>
      <w:r w:rsidRPr="00F13E30">
        <w:rPr>
          <w:lang w:val="hu-HU" w:eastAsia="hu-HU"/>
        </w:rPr>
        <w:t>A pixel a közvetlenül fölötte, alatta, mellette lévő pixelekkel, vagyis összesen legfeljebb 4 másikkal lehet szomszédos.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Nem teljesen körbevett pixel: </w:t>
      </w:r>
      <w:r w:rsidRPr="00F13E30">
        <w:rPr>
          <w:lang w:val="hu-HU" w:eastAsia="hu-HU"/>
        </w:rPr>
        <w:t>Olyan pixel, amelynek 4-nél kevesebb szomszédja van a foltban.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 xml:space="preserve">Folt: </w:t>
      </w:r>
      <w:r w:rsidRPr="00F13E30">
        <w:rPr>
          <w:lang w:val="hu-HU" w:eastAsia="hu-HU"/>
        </w:rPr>
        <w:t>Egy vagy több pixelből álló, nem feltétlenül egybefüggő pixelhalmaz.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Folthalmaz:</w:t>
      </w:r>
      <w:r w:rsidRPr="00F13E30">
        <w:rPr>
          <w:lang w:val="hu-HU" w:eastAsia="hu-HU"/>
        </w:rPr>
        <w:t xml:space="preserve"> Több különböző folt együttese.</w:t>
      </w:r>
    </w:p>
    <w:p w:rsidR="00F13E30" w:rsidRPr="00F13E30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Összeolvasztás</w:t>
      </w:r>
      <w:r w:rsidRPr="00F13E30">
        <w:rPr>
          <w:lang w:val="hu-HU" w:eastAsia="hu-HU"/>
        </w:rPr>
        <w:t xml:space="preserve">: Az éppen kijelölt folthalmazból egyetlen foltot előállító művelet, melynek elvégzése után az összes kiválasztott pixel egy foltot fog alkotni. </w:t>
      </w:r>
    </w:p>
    <w:p w:rsidR="00FD1A43" w:rsidRDefault="00F13E30" w:rsidP="00F13E30">
      <w:pPr>
        <w:rPr>
          <w:lang w:val="hu-HU" w:eastAsia="hu-HU"/>
        </w:rPr>
      </w:pPr>
      <w:r w:rsidRPr="00F13E30">
        <w:rPr>
          <w:b/>
          <w:bCs/>
          <w:lang w:val="hu-HU" w:eastAsia="hu-HU"/>
        </w:rPr>
        <w:t>Erózió</w:t>
      </w:r>
      <w:r w:rsidRPr="00F13E30">
        <w:rPr>
          <w:lang w:val="hu-HU" w:eastAsia="hu-HU"/>
        </w:rPr>
        <w:t>: Folthalmazon végezhető transzformáció, melynek során a nem teljesen körbevett pixelek eltávolításra kerülnek az egyes foltokból.</w:t>
      </w:r>
    </w:p>
    <w:p w:rsidR="00FD1A43" w:rsidRDefault="00FD1A43" w:rsidP="00FD1A43">
      <w:pPr>
        <w:rPr>
          <w:lang w:val="hu-HU" w:eastAsia="hu-HU"/>
        </w:rPr>
      </w:pPr>
      <w:r>
        <w:rPr>
          <w:lang w:val="hu-HU" w:eastAsia="hu-HU"/>
        </w:rPr>
        <w:br w:type="page"/>
      </w:r>
    </w:p>
    <w:p w:rsidR="00F13E30" w:rsidRPr="00F13E30" w:rsidRDefault="00F13E30" w:rsidP="00F13E30">
      <w:pPr>
        <w:rPr>
          <w:lang w:val="hu-HU" w:eastAsia="hu-HU"/>
        </w:rPr>
      </w:pPr>
    </w:p>
    <w:p w:rsidR="00F13E30" w:rsidRDefault="0064742B" w:rsidP="00F13E30">
      <w:pPr>
        <w:pStyle w:val="Cmsor2"/>
        <w:rPr>
          <w:lang w:val="hu-HU"/>
        </w:rPr>
      </w:pPr>
      <w:bookmarkStart w:id="5" w:name="_Toc405162634"/>
      <w:proofErr w:type="spellStart"/>
      <w:r w:rsidRPr="00B07841">
        <w:rPr>
          <w:lang w:val="hu-HU"/>
        </w:rPr>
        <w:t>Use-case</w:t>
      </w:r>
      <w:proofErr w:type="spellEnd"/>
      <w:r w:rsidRPr="00B07841">
        <w:rPr>
          <w:lang w:val="hu-HU"/>
        </w:rPr>
        <w:t xml:space="preserve"> diagram</w:t>
      </w:r>
      <w:bookmarkEnd w:id="5"/>
    </w:p>
    <w:p w:rsidR="00AA1953" w:rsidRPr="00AA1953" w:rsidRDefault="00AA1953" w:rsidP="00AA1953">
      <w:pPr>
        <w:rPr>
          <w:lang w:val="hu-HU"/>
        </w:rPr>
      </w:pPr>
      <w:r>
        <w:rPr>
          <w:lang w:val="hu-HU"/>
        </w:rPr>
        <w:t>A program az alábbi funkciókat támogatja:</w:t>
      </w:r>
    </w:p>
    <w:p w:rsidR="00F13E30" w:rsidRPr="00F13E30" w:rsidRDefault="00F13E30" w:rsidP="00F13E30">
      <w:pPr>
        <w:rPr>
          <w:lang w:val="hu-HU"/>
        </w:rPr>
      </w:pPr>
    </w:p>
    <w:p w:rsidR="00664036" w:rsidRDefault="00F13E30" w:rsidP="00664036">
      <w:pPr>
        <w:keepNext/>
      </w:pPr>
      <w:r>
        <w:rPr>
          <w:noProof/>
          <w:color w:val="000000"/>
          <w:lang w:val="hu-HU" w:eastAsia="hu-HU"/>
        </w:rPr>
        <w:drawing>
          <wp:inline distT="0" distB="0" distL="0" distR="0" wp14:anchorId="729CE07D" wp14:editId="075D11CD">
            <wp:extent cx="5943600" cy="6272358"/>
            <wp:effectExtent l="0" t="0" r="0" b="0"/>
            <wp:docPr id="1" name="Kép 1" descr="https://lh3.googleusercontent.com/bkPrH-qBwZ7FVafE2AAYPbse1XiOkFsK6L-R0MmSpmC_tzYPfC1270TwG7YpbAtj2gfA8woSSXSzpiWSnVxt8hspTdARaJ303czyBF6b9OKQsyhR-s5UiW35P1exX0uf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kPrH-qBwZ7FVafE2AAYPbse1XiOkFsK6L-R0MmSpmC_tzYPfC1270TwG7YpbAtj2gfA8woSSXSzpiWSnVxt8hspTdARaJ303czyBF6b9OKQsyhR-s5UiW35P1exX0ufl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E30" w:rsidRPr="00664036" w:rsidRDefault="00664036" w:rsidP="00664036">
      <w:pPr>
        <w:pStyle w:val="Kpalrs"/>
      </w:pPr>
      <w:r w:rsidRPr="00664036">
        <w:fldChar w:fldCharType="begin"/>
      </w:r>
      <w:r w:rsidRPr="00664036">
        <w:instrText xml:space="preserve"> SEQ ábra \* ARABIC </w:instrText>
      </w:r>
      <w:r w:rsidRPr="00664036">
        <w:fldChar w:fldCharType="separate"/>
      </w:r>
      <w:r w:rsidR="00D7108F">
        <w:rPr>
          <w:noProof/>
        </w:rPr>
        <w:t>1</w:t>
      </w:r>
      <w:r w:rsidRPr="00664036">
        <w:fldChar w:fldCharType="end"/>
      </w:r>
      <w:r w:rsidRPr="00664036">
        <w:t xml:space="preserve">. </w:t>
      </w:r>
      <w:proofErr w:type="gramStart"/>
      <w:r w:rsidRPr="00664036">
        <w:t>ábra</w:t>
      </w:r>
      <w:proofErr w:type="gramEnd"/>
      <w:r w:rsidRPr="00664036">
        <w:t xml:space="preserve">: </w:t>
      </w:r>
      <w:proofErr w:type="spellStart"/>
      <w:r w:rsidRPr="00664036">
        <w:t>Use-case</w:t>
      </w:r>
      <w:proofErr w:type="spellEnd"/>
      <w:r w:rsidRPr="00664036">
        <w:t xml:space="preserve"> diagram</w:t>
      </w:r>
    </w:p>
    <w:p w:rsidR="007D3D64" w:rsidRPr="00B07841" w:rsidRDefault="007D3D64">
      <w:pPr>
        <w:rPr>
          <w:lang w:val="hu-HU"/>
        </w:rPr>
      </w:pPr>
    </w:p>
    <w:p w:rsidR="0046502E" w:rsidRDefault="0046502E" w:rsidP="0046502E">
      <w:pPr>
        <w:pStyle w:val="Cmsor1"/>
        <w:rPr>
          <w:lang w:val="hu-HU"/>
        </w:rPr>
      </w:pPr>
      <w:bookmarkStart w:id="6" w:name="_Toc405162635"/>
      <w:r w:rsidRPr="00B07841">
        <w:rPr>
          <w:lang w:val="hu-HU"/>
        </w:rPr>
        <w:lastRenderedPageBreak/>
        <w:t>Tervezés</w:t>
      </w:r>
      <w:bookmarkEnd w:id="6"/>
    </w:p>
    <w:p w:rsidR="00864861" w:rsidRDefault="00864861" w:rsidP="00864861">
      <w:pPr>
        <w:pStyle w:val="Cmsor2"/>
        <w:rPr>
          <w:lang w:val="hu-HU"/>
        </w:rPr>
      </w:pPr>
      <w:bookmarkStart w:id="7" w:name="_Toc405162636"/>
      <w:r>
        <w:rPr>
          <w:lang w:val="hu-HU"/>
        </w:rPr>
        <w:t>Architektúra</w:t>
      </w:r>
      <w:bookmarkEnd w:id="7"/>
    </w:p>
    <w:p w:rsidR="00FF5858" w:rsidRDefault="00FF5858" w:rsidP="00FF5858">
      <w:pPr>
        <w:rPr>
          <w:lang w:val="hu-HU"/>
        </w:rPr>
      </w:pPr>
      <w:r>
        <w:rPr>
          <w:lang w:val="hu-HU"/>
        </w:rPr>
        <w:t>Az alkalmaz</w:t>
      </w:r>
      <w:r w:rsidR="00D7108F">
        <w:rPr>
          <w:lang w:val="hu-HU"/>
        </w:rPr>
        <w:t xml:space="preserve">ás háromrétegű, </w:t>
      </w:r>
      <w:proofErr w:type="spellStart"/>
      <w:r w:rsidR="00D7108F">
        <w:rPr>
          <w:lang w:val="hu-HU"/>
        </w:rPr>
        <w:t>Model-View-ViewM</w:t>
      </w:r>
      <w:r>
        <w:rPr>
          <w:lang w:val="hu-HU"/>
        </w:rPr>
        <w:t>odel</w:t>
      </w:r>
      <w:proofErr w:type="spellEnd"/>
      <w:r>
        <w:rPr>
          <w:lang w:val="hu-HU"/>
        </w:rPr>
        <w:t xml:space="preserve"> (röviden: MVVM) architektúrájú.</w:t>
      </w:r>
    </w:p>
    <w:p w:rsidR="00FF5858" w:rsidRDefault="00FF5858" w:rsidP="00FF5858">
      <w:pPr>
        <w:keepNext/>
      </w:pPr>
      <w:r>
        <w:rPr>
          <w:noProof/>
          <w:lang w:val="hu-HU" w:eastAsia="hu-HU"/>
        </w:rPr>
        <w:drawing>
          <wp:inline distT="0" distB="0" distL="0" distR="0" wp14:anchorId="0E43DC5E" wp14:editId="5C69BCD1">
            <wp:extent cx="4997302" cy="1503727"/>
            <wp:effectExtent l="0" t="0" r="0" b="1270"/>
            <wp:docPr id="14" name="Kép 14" descr="http://upload.wikimedia.org/wikipedia/commons/8/87/MVVM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8/87/MVVMPatter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0" cy="150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858" w:rsidRDefault="00FF5858" w:rsidP="00FF585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2</w:t>
      </w:r>
      <w:r>
        <w:fldChar w:fldCharType="end"/>
      </w:r>
      <w:r>
        <w:t xml:space="preserve">. ábra: MVVM </w:t>
      </w:r>
      <w:r w:rsidR="004540B5">
        <w:t xml:space="preserve">architektúra (Forrás: </w:t>
      </w:r>
      <w:proofErr w:type="spellStart"/>
      <w:r w:rsidR="004540B5">
        <w:t>Wikipédia</w:t>
      </w:r>
      <w:proofErr w:type="spellEnd"/>
      <w:r w:rsidR="004540B5">
        <w:t>)</w:t>
      </w:r>
    </w:p>
    <w:p w:rsidR="004F511A" w:rsidRPr="004F511A" w:rsidRDefault="004F511A" w:rsidP="004F511A">
      <w:pPr>
        <w:rPr>
          <w:lang w:val="hu-HU"/>
        </w:rPr>
      </w:pPr>
      <w:r w:rsidRPr="004F511A">
        <w:rPr>
          <w:lang w:val="hu-HU"/>
        </w:rPr>
        <w:t>A</w:t>
      </w:r>
      <w:r>
        <w:rPr>
          <w:lang w:val="hu-HU"/>
        </w:rPr>
        <w:t xml:space="preserve">z </w:t>
      </w:r>
      <w:proofErr w:type="spellStart"/>
      <w:r>
        <w:rPr>
          <w:lang w:val="hu-HU"/>
        </w:rPr>
        <w:t>MVVM-et</w:t>
      </w:r>
      <w:proofErr w:type="spellEnd"/>
      <w:r>
        <w:rPr>
          <w:lang w:val="hu-HU"/>
        </w:rPr>
        <w:t xml:space="preserve"> a</w:t>
      </w:r>
      <w:r w:rsidRPr="004F511A">
        <w:rPr>
          <w:lang w:val="hu-HU"/>
        </w:rPr>
        <w:t xml:space="preserve"> Microsoft vezette be kimondottan a WPF és a </w:t>
      </w:r>
      <w:proofErr w:type="spellStart"/>
      <w:r w:rsidRPr="004F511A">
        <w:rPr>
          <w:lang w:val="hu-HU"/>
        </w:rPr>
        <w:t>Silverlight</w:t>
      </w:r>
      <w:proofErr w:type="spellEnd"/>
      <w:r w:rsidRPr="004F511A">
        <w:rPr>
          <w:lang w:val="hu-HU"/>
        </w:rPr>
        <w:t xml:space="preserve"> számára, az MVC minta elveit követi, de kihasználja az</w:t>
      </w:r>
      <w:r>
        <w:rPr>
          <w:lang w:val="hu-HU"/>
        </w:rPr>
        <w:t xml:space="preserve"> </w:t>
      </w:r>
      <w:r w:rsidRPr="004F511A">
        <w:rPr>
          <w:lang w:val="hu-HU"/>
        </w:rPr>
        <w:t>adatkötési modell (</w:t>
      </w:r>
      <w:proofErr w:type="spellStart"/>
      <w:r w:rsidRPr="004F511A"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model</w:t>
      </w:r>
      <w:proofErr w:type="spellEnd"/>
      <w:r>
        <w:rPr>
          <w:lang w:val="hu-HU"/>
        </w:rPr>
        <w:t>) teremtette laza c</w:t>
      </w:r>
      <w:r w:rsidRPr="004F511A">
        <w:rPr>
          <w:lang w:val="hu-HU"/>
        </w:rPr>
        <w:t>satolás lehetőségét.</w:t>
      </w:r>
    </w:p>
    <w:p w:rsidR="004F511A" w:rsidRPr="004F511A" w:rsidRDefault="004F511A" w:rsidP="004F511A">
      <w:pPr>
        <w:rPr>
          <w:lang w:val="hu-HU"/>
        </w:rPr>
      </w:pPr>
      <w:r w:rsidRPr="004F511A">
        <w:rPr>
          <w:lang w:val="hu-HU"/>
        </w:rPr>
        <w:t xml:space="preserve">A </w:t>
      </w:r>
      <w:proofErr w:type="spellStart"/>
      <w:r w:rsidRPr="004F511A">
        <w:rPr>
          <w:lang w:val="hu-HU"/>
        </w:rPr>
        <w:t>Model</w:t>
      </w:r>
      <w:proofErr w:type="spellEnd"/>
      <w:r w:rsidRPr="004F511A">
        <w:rPr>
          <w:lang w:val="hu-HU"/>
        </w:rPr>
        <w:t xml:space="preserve"> az</w:t>
      </w:r>
      <w:r>
        <w:rPr>
          <w:lang w:val="hu-HU"/>
        </w:rPr>
        <w:t xml:space="preserve"> MVC mintához hasonlóan adat-absztrakció</w:t>
      </w:r>
      <w:r w:rsidRPr="004F511A">
        <w:rPr>
          <w:lang w:val="hu-HU"/>
        </w:rPr>
        <w:t>. Adatok betöltése, mentése, törlése és módosítása a modellen keresztül hajtható végre</w:t>
      </w:r>
      <w:r>
        <w:rPr>
          <w:lang w:val="hu-HU"/>
        </w:rPr>
        <w:t xml:space="preserve">. </w:t>
      </w:r>
      <w:r w:rsidRPr="004F511A">
        <w:rPr>
          <w:lang w:val="hu-HU"/>
        </w:rPr>
        <w:t xml:space="preserve">A </w:t>
      </w:r>
      <w:proofErr w:type="spellStart"/>
      <w:r w:rsidRPr="004F511A">
        <w:rPr>
          <w:lang w:val="hu-HU"/>
        </w:rPr>
        <w:t>Model</w:t>
      </w:r>
      <w:proofErr w:type="spellEnd"/>
      <w:r w:rsidRPr="004F511A">
        <w:rPr>
          <w:lang w:val="hu-HU"/>
        </w:rPr>
        <w:t xml:space="preserve"> az MVC mintával ellentétben csak </w:t>
      </w:r>
      <w:proofErr w:type="spellStart"/>
      <w:r w:rsidRPr="004F511A">
        <w:rPr>
          <w:lang w:val="hu-HU"/>
        </w:rPr>
        <w:t>aViewModellel</w:t>
      </w:r>
      <w:proofErr w:type="spellEnd"/>
      <w:r w:rsidRPr="004F511A">
        <w:rPr>
          <w:lang w:val="hu-HU"/>
        </w:rPr>
        <w:t xml:space="preserve"> van kapcsolatban, ezzel a </w:t>
      </w:r>
      <w:proofErr w:type="spellStart"/>
      <w:r w:rsidRPr="004F511A">
        <w:rPr>
          <w:lang w:val="hu-HU"/>
        </w:rPr>
        <w:t>View</w:t>
      </w:r>
      <w:proofErr w:type="spellEnd"/>
      <w:r w:rsidRPr="004F511A">
        <w:rPr>
          <w:lang w:val="hu-HU"/>
        </w:rPr>
        <w:t xml:space="preserve"> és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Model</w:t>
      </w:r>
      <w:proofErr w:type="spellEnd"/>
      <w:r>
        <w:rPr>
          <w:lang w:val="hu-HU"/>
        </w:rPr>
        <w:t xml:space="preserve"> közötti függőség </w:t>
      </w:r>
      <w:proofErr w:type="spellStart"/>
      <w:r>
        <w:rPr>
          <w:lang w:val="hu-HU"/>
        </w:rPr>
        <w:t>megszünik</w:t>
      </w:r>
      <w:proofErr w:type="spellEnd"/>
      <w:r w:rsidRPr="004F511A">
        <w:rPr>
          <w:lang w:val="hu-HU"/>
        </w:rPr>
        <w:t>.</w:t>
      </w:r>
    </w:p>
    <w:p w:rsidR="004F511A" w:rsidRPr="004F511A" w:rsidRDefault="004F511A" w:rsidP="004F511A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View</w:t>
      </w:r>
      <w:proofErr w:type="spellEnd"/>
      <w:r>
        <w:rPr>
          <w:lang w:val="hu-HU"/>
        </w:rPr>
        <w:t xml:space="preserve"> al</w:t>
      </w:r>
      <w:r w:rsidRPr="004F511A">
        <w:rPr>
          <w:lang w:val="hu-HU"/>
        </w:rPr>
        <w:t>att a felhasználói felület leírását értjük, mind a deklaratív XAML (</w:t>
      </w:r>
      <w:proofErr w:type="spellStart"/>
      <w:r w:rsidRPr="004F511A">
        <w:rPr>
          <w:lang w:val="hu-HU"/>
        </w:rPr>
        <w:t>Extensible</w:t>
      </w:r>
      <w:proofErr w:type="spellEnd"/>
      <w:r w:rsidRPr="004F511A">
        <w:rPr>
          <w:lang w:val="hu-HU"/>
        </w:rPr>
        <w:t xml:space="preserve"> </w:t>
      </w:r>
      <w:proofErr w:type="spellStart"/>
      <w:r w:rsidRPr="004F511A">
        <w:rPr>
          <w:lang w:val="hu-HU"/>
        </w:rPr>
        <w:t>Application</w:t>
      </w:r>
      <w:proofErr w:type="spellEnd"/>
      <w:r w:rsidRPr="004F511A">
        <w:rPr>
          <w:lang w:val="hu-HU"/>
        </w:rPr>
        <w:t xml:space="preserve"> </w:t>
      </w:r>
      <w:proofErr w:type="spellStart"/>
      <w:r w:rsidRPr="004F511A">
        <w:rPr>
          <w:lang w:val="hu-HU"/>
        </w:rPr>
        <w:t>Markup</w:t>
      </w:r>
      <w:proofErr w:type="spellEnd"/>
      <w:r w:rsidRPr="004F511A">
        <w:rPr>
          <w:lang w:val="hu-HU"/>
        </w:rPr>
        <w:t xml:space="preserve"> </w:t>
      </w:r>
      <w:proofErr w:type="spellStart"/>
      <w:r w:rsidRPr="004F511A">
        <w:rPr>
          <w:lang w:val="hu-HU"/>
        </w:rPr>
        <w:t>Language</w:t>
      </w:r>
      <w:proofErr w:type="spellEnd"/>
      <w:r w:rsidRPr="004F511A">
        <w:rPr>
          <w:lang w:val="hu-HU"/>
        </w:rPr>
        <w:t>), mind a mögöttes kód fájlok (</w:t>
      </w:r>
      <w:proofErr w:type="spellStart"/>
      <w:r w:rsidRPr="004F511A">
        <w:rPr>
          <w:lang w:val="hu-HU"/>
        </w:rPr>
        <w:t>code-behind</w:t>
      </w:r>
      <w:proofErr w:type="spellEnd"/>
      <w:r w:rsidRPr="004F511A">
        <w:rPr>
          <w:lang w:val="hu-HU"/>
        </w:rPr>
        <w:t xml:space="preserve"> </w:t>
      </w:r>
      <w:proofErr w:type="spellStart"/>
      <w:r w:rsidRPr="004F511A">
        <w:rPr>
          <w:lang w:val="hu-HU"/>
        </w:rPr>
        <w:t>files</w:t>
      </w:r>
      <w:proofErr w:type="spellEnd"/>
      <w:r w:rsidRPr="004F511A">
        <w:rPr>
          <w:lang w:val="hu-HU"/>
        </w:rPr>
        <w:t xml:space="preserve">) összességét. </w:t>
      </w:r>
      <w:r>
        <w:rPr>
          <w:lang w:val="hu-HU"/>
        </w:rPr>
        <w:t xml:space="preserve">A </w:t>
      </w:r>
      <w:r w:rsidRPr="004F511A">
        <w:rPr>
          <w:lang w:val="hu-HU"/>
        </w:rPr>
        <w:t>mögöttes fáj</w:t>
      </w:r>
      <w:r>
        <w:rPr>
          <w:lang w:val="hu-HU"/>
        </w:rPr>
        <w:t xml:space="preserve">lok </w:t>
      </w:r>
      <w:r w:rsidRPr="004F511A">
        <w:rPr>
          <w:lang w:val="hu-HU"/>
        </w:rPr>
        <w:t>a felhasználói felülethez közvet</w:t>
      </w:r>
      <w:r>
        <w:rPr>
          <w:lang w:val="hu-HU"/>
        </w:rPr>
        <w:t>lenül kötődő kódokat tartalmazzák.</w:t>
      </w:r>
    </w:p>
    <w:p w:rsidR="004F511A" w:rsidRPr="004F511A" w:rsidRDefault="004F511A" w:rsidP="004F511A">
      <w:pPr>
        <w:rPr>
          <w:lang w:val="hu-HU"/>
        </w:rPr>
      </w:pPr>
      <w:r w:rsidRPr="004F511A">
        <w:rPr>
          <w:lang w:val="hu-HU"/>
        </w:rPr>
        <w:t xml:space="preserve">A </w:t>
      </w:r>
      <w:proofErr w:type="spellStart"/>
      <w:r w:rsidRPr="004F511A">
        <w:rPr>
          <w:lang w:val="hu-HU"/>
        </w:rPr>
        <w:t>ViewModel</w:t>
      </w:r>
      <w:proofErr w:type="spellEnd"/>
      <w:r w:rsidRPr="004F511A">
        <w:rPr>
          <w:lang w:val="hu-HU"/>
        </w:rPr>
        <w:t xml:space="preserve"> feladata a legösszetettebb. A </w:t>
      </w:r>
      <w:proofErr w:type="spellStart"/>
      <w:r w:rsidRPr="004F511A">
        <w:rPr>
          <w:lang w:val="hu-HU"/>
        </w:rPr>
        <w:t>ViewModelnek</w:t>
      </w:r>
      <w:proofErr w:type="spellEnd"/>
      <w:r w:rsidRPr="004F511A">
        <w:rPr>
          <w:lang w:val="hu-HU"/>
        </w:rPr>
        <w:t xml:space="preserve"> kell a model</w:t>
      </w:r>
      <w:r>
        <w:rPr>
          <w:lang w:val="hu-HU"/>
        </w:rPr>
        <w:t>l</w:t>
      </w:r>
      <w:r w:rsidRPr="004F511A">
        <w:rPr>
          <w:lang w:val="hu-HU"/>
        </w:rPr>
        <w:t xml:space="preserve">ből az adatokat eljuttatni a </w:t>
      </w:r>
      <w:r>
        <w:rPr>
          <w:lang w:val="hu-HU"/>
        </w:rPr>
        <w:t>nézet</w:t>
      </w:r>
      <w:r w:rsidRPr="004F511A">
        <w:rPr>
          <w:lang w:val="hu-HU"/>
        </w:rPr>
        <w:t xml:space="preserve"> felé, illetve a </w:t>
      </w:r>
      <w:r>
        <w:rPr>
          <w:lang w:val="hu-HU"/>
        </w:rPr>
        <w:t>nézet</w:t>
      </w:r>
      <w:r w:rsidRPr="004F511A">
        <w:rPr>
          <w:lang w:val="hu-HU"/>
        </w:rPr>
        <w:t xml:space="preserve"> eseményeire - melyek a </w:t>
      </w:r>
      <w:proofErr w:type="spellStart"/>
      <w:r w:rsidRPr="004F511A">
        <w:rPr>
          <w:lang w:val="hu-HU"/>
        </w:rPr>
        <w:t>ViewModelben</w:t>
      </w:r>
      <w:proofErr w:type="spellEnd"/>
      <w:r w:rsidRPr="004F511A">
        <w:rPr>
          <w:lang w:val="hu-HU"/>
        </w:rPr>
        <w:t xml:space="preserve"> függvényhívások lesznek - a szükséges adatokat a modell felé propagálnia. Emellett a </w:t>
      </w:r>
      <w:proofErr w:type="spellStart"/>
      <w:r w:rsidRPr="004F511A">
        <w:rPr>
          <w:lang w:val="hu-HU"/>
        </w:rPr>
        <w:t>ViewModel</w:t>
      </w:r>
      <w:proofErr w:type="spellEnd"/>
      <w:r w:rsidRPr="004F511A">
        <w:rPr>
          <w:lang w:val="hu-HU"/>
        </w:rPr>
        <w:t xml:space="preserve"> végezhet adat </w:t>
      </w:r>
      <w:proofErr w:type="spellStart"/>
      <w:r w:rsidRPr="004F511A">
        <w:rPr>
          <w:lang w:val="hu-HU"/>
        </w:rPr>
        <w:t>validálást</w:t>
      </w:r>
      <w:proofErr w:type="spellEnd"/>
      <w:r w:rsidRPr="004F511A">
        <w:rPr>
          <w:lang w:val="hu-HU"/>
        </w:rPr>
        <w:t xml:space="preserve">, sőt akár a </w:t>
      </w:r>
      <w:proofErr w:type="spellStart"/>
      <w:r w:rsidRPr="004F511A">
        <w:rPr>
          <w:lang w:val="hu-HU"/>
        </w:rPr>
        <w:t>View</w:t>
      </w:r>
      <w:proofErr w:type="spellEnd"/>
      <w:r w:rsidRPr="004F511A">
        <w:rPr>
          <w:lang w:val="hu-HU"/>
        </w:rPr>
        <w:t xml:space="preserve"> állapotát is tárolhatja, ami több szempontból is előnyös lehet. Összetett </w:t>
      </w:r>
      <w:proofErr w:type="spellStart"/>
      <w:r w:rsidRPr="004F511A">
        <w:rPr>
          <w:lang w:val="hu-HU"/>
        </w:rPr>
        <w:t>View</w:t>
      </w:r>
      <w:proofErr w:type="spellEnd"/>
      <w:r w:rsidRPr="004F511A">
        <w:rPr>
          <w:lang w:val="hu-HU"/>
        </w:rPr>
        <w:t xml:space="preserve"> eseté</w:t>
      </w:r>
      <w:r w:rsidR="00B563E8">
        <w:rPr>
          <w:lang w:val="hu-HU"/>
        </w:rPr>
        <w:t>n az</w:t>
      </w:r>
      <w:r w:rsidRPr="004F511A">
        <w:rPr>
          <w:lang w:val="hu-HU"/>
        </w:rPr>
        <w:t xml:space="preserve"> állapotokat érdemes a </w:t>
      </w:r>
      <w:proofErr w:type="spellStart"/>
      <w:r w:rsidRPr="004F511A">
        <w:rPr>
          <w:lang w:val="hu-HU"/>
        </w:rPr>
        <w:t>ViewModelben</w:t>
      </w:r>
      <w:proofErr w:type="spellEnd"/>
      <w:r w:rsidRPr="004F511A">
        <w:rPr>
          <w:lang w:val="hu-HU"/>
        </w:rPr>
        <w:t xml:space="preserve"> tárolni, mert logikailag ehhez külön </w:t>
      </w:r>
      <w:proofErr w:type="spellStart"/>
      <w:r w:rsidRPr="004F511A">
        <w:rPr>
          <w:lang w:val="hu-HU"/>
        </w:rPr>
        <w:t>Model</w:t>
      </w:r>
      <w:r>
        <w:rPr>
          <w:lang w:val="hu-HU"/>
        </w:rPr>
        <w:t>-</w:t>
      </w:r>
      <w:r w:rsidRPr="004F511A">
        <w:rPr>
          <w:lang w:val="hu-HU"/>
        </w:rPr>
        <w:t>t</w:t>
      </w:r>
      <w:proofErr w:type="spellEnd"/>
      <w:r w:rsidRPr="004F511A">
        <w:rPr>
          <w:lang w:val="hu-HU"/>
        </w:rPr>
        <w:t xml:space="preserve"> létrehozni csak ritkán szükséges.</w:t>
      </w:r>
    </w:p>
    <w:p w:rsidR="004F511A" w:rsidRPr="004F511A" w:rsidRDefault="004F511A" w:rsidP="004F511A">
      <w:pPr>
        <w:rPr>
          <w:lang w:val="hu-HU"/>
        </w:rPr>
      </w:pPr>
      <w:r w:rsidRPr="004F511A">
        <w:rPr>
          <w:lang w:val="hu-HU"/>
        </w:rPr>
        <w:t>Az MVVM minta erejét és újszerűségét az adatkötési motor (</w:t>
      </w:r>
      <w:proofErr w:type="spellStart"/>
      <w:r w:rsidRPr="004F511A">
        <w:rPr>
          <w:lang w:val="hu-HU"/>
        </w:rPr>
        <w:t>binding</w:t>
      </w:r>
      <w:proofErr w:type="spellEnd"/>
      <w:r w:rsidRPr="004F511A">
        <w:rPr>
          <w:lang w:val="hu-HU"/>
        </w:rPr>
        <w:t xml:space="preserve"> </w:t>
      </w:r>
      <w:proofErr w:type="spellStart"/>
      <w:r w:rsidRPr="004F511A">
        <w:rPr>
          <w:lang w:val="hu-HU"/>
        </w:rPr>
        <w:t>engine</w:t>
      </w:r>
      <w:proofErr w:type="spellEnd"/>
      <w:r w:rsidRPr="004F511A">
        <w:rPr>
          <w:lang w:val="hu-HU"/>
        </w:rPr>
        <w:t xml:space="preserve">) adja, melynek révén a </w:t>
      </w:r>
      <w:proofErr w:type="spellStart"/>
      <w:r w:rsidRPr="004F511A">
        <w:rPr>
          <w:lang w:val="hu-HU"/>
        </w:rPr>
        <w:t>View</w:t>
      </w:r>
      <w:proofErr w:type="spellEnd"/>
      <w:r w:rsidRPr="004F511A">
        <w:rPr>
          <w:lang w:val="hu-HU"/>
        </w:rPr>
        <w:t xml:space="preserve"> és a </w:t>
      </w:r>
      <w:proofErr w:type="spellStart"/>
      <w:r w:rsidRPr="004F511A">
        <w:rPr>
          <w:lang w:val="hu-HU"/>
        </w:rPr>
        <w:t>ViewModel</w:t>
      </w:r>
      <w:proofErr w:type="spellEnd"/>
      <w:r w:rsidRPr="004F511A">
        <w:rPr>
          <w:lang w:val="hu-HU"/>
        </w:rPr>
        <w:t xml:space="preserve"> csak lazán kapcsolódik, azaz a fejlesztésük teljesen függetlenül is történhet. Így lehetővé válik</w:t>
      </w:r>
      <w:r>
        <w:rPr>
          <w:lang w:val="hu-HU"/>
        </w:rPr>
        <w:t>,</w:t>
      </w:r>
      <w:r w:rsidRPr="004F511A">
        <w:rPr>
          <w:lang w:val="hu-HU"/>
        </w:rPr>
        <w:t xml:space="preserve"> hogy a felhasználó felület- és a funkcionális egységek fejlesztése egy időben, felesleges függőségek nélkül, biztonságosan és könnyen tesztelhetően megvalósuljon.</w:t>
      </w:r>
    </w:p>
    <w:p w:rsidR="00D7108F" w:rsidRPr="00D7108F" w:rsidRDefault="00D7108F" w:rsidP="00D7108F">
      <w:pPr>
        <w:rPr>
          <w:lang w:val="hu-HU"/>
        </w:rPr>
      </w:pPr>
    </w:p>
    <w:p w:rsidR="00D7108F" w:rsidRDefault="00D7108F" w:rsidP="004540B5">
      <w:pPr>
        <w:rPr>
          <w:lang w:val="hu-HU"/>
        </w:rPr>
      </w:pPr>
    </w:p>
    <w:p w:rsidR="00D7108F" w:rsidRDefault="00D7108F" w:rsidP="004540B5">
      <w:pPr>
        <w:rPr>
          <w:lang w:val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2AEA1B" wp14:editId="6C63DF67">
                <wp:simplePos x="0" y="0"/>
                <wp:positionH relativeFrom="column">
                  <wp:posOffset>0</wp:posOffset>
                </wp:positionH>
                <wp:positionV relativeFrom="paragraph">
                  <wp:posOffset>4957445</wp:posOffset>
                </wp:positionV>
                <wp:extent cx="5787390" cy="635"/>
                <wp:effectExtent l="0" t="0" r="0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7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7108F" w:rsidRPr="000D0642" w:rsidRDefault="00D7108F" w:rsidP="00D7108F">
                            <w:pPr>
                              <w:pStyle w:val="Kpalrs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A </w:t>
                            </w:r>
                            <w:proofErr w:type="spellStart"/>
                            <w:r>
                              <w:t>SmartPaint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arcitektúrája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2AEA1B" id="_x0000_t202" coordsize="21600,21600" o:spt="202" path="m,l,21600r21600,l21600,xe">
                <v:stroke joinstyle="miter"/>
                <v:path gradientshapeok="t" o:connecttype="rect"/>
              </v:shapetype>
              <v:shape id="Szövegdoboz 32" o:spid="_x0000_s1026" type="#_x0000_t202" style="position:absolute;margin-left:0;margin-top:390.35pt;width:455.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" stroked="f">
                <v:textbox style="mso-fit-shape-to-text:t" inset="0,0,0,0">
                  <w:txbxContent>
                    <w:p w:rsidR="00D7108F" w:rsidRPr="000D0642" w:rsidRDefault="00D7108F" w:rsidP="00D7108F">
                      <w:pPr>
                        <w:pStyle w:val="Kpalrs"/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A </w:t>
                      </w:r>
                      <w:proofErr w:type="spellStart"/>
                      <w:r>
                        <w:t>SmartPaint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arcitektúrája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40B5">
        <w:rPr>
          <w:noProof/>
          <w:lang w:eastAsia="hu-H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29898B" wp14:editId="2A8E6ED7">
                <wp:simplePos x="0" y="0"/>
                <wp:positionH relativeFrom="column">
                  <wp:posOffset>0</wp:posOffset>
                </wp:positionH>
                <wp:positionV relativeFrom="paragraph">
                  <wp:posOffset>286385</wp:posOffset>
                </wp:positionV>
                <wp:extent cx="5787496" cy="4614544"/>
                <wp:effectExtent l="0" t="0" r="22860" b="15240"/>
                <wp:wrapTopAndBottom/>
                <wp:docPr id="3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7496" cy="4614544"/>
                          <a:chOff x="-603883" y="-42"/>
                          <a:chExt cx="5787926" cy="4614978"/>
                        </a:xfrm>
                      </wpg:grpSpPr>
                      <wps:wsp>
                        <wps:cNvPr id="4" name="Rounded Rectangle 1"/>
                        <wps:cNvSpPr/>
                        <wps:spPr>
                          <a:xfrm>
                            <a:off x="543463" y="3062378"/>
                            <a:ext cx="3010535" cy="155255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ADAT RÉTEG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ounded Rectangle 2"/>
                        <wps:cNvSpPr/>
                        <wps:spPr>
                          <a:xfrm>
                            <a:off x="1802920" y="4037163"/>
                            <a:ext cx="1475117" cy="3967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>
                                <w:rPr>
                                  <w:sz w:val="36"/>
                                  <w:szCs w:val="36"/>
                                </w:rPr>
                                <w:t>Perzisztencia</w:t>
                              </w:r>
                              <w:proofErr w:type="spellEnd"/>
                            </w:p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ounded Rectangle 3"/>
                        <wps:cNvSpPr/>
                        <wps:spPr>
                          <a:xfrm>
                            <a:off x="819509" y="3502325"/>
                            <a:ext cx="1440611" cy="431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>
                                <w:rPr>
                                  <w:sz w:val="36"/>
                                  <w:szCs w:val="36"/>
                                </w:rPr>
                                <w:t>Konverterek</w:t>
                              </w:r>
                              <w:proofErr w:type="spellEnd"/>
                            </w:p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4"/>
                        <wps:cNvSpPr/>
                        <wps:spPr>
                          <a:xfrm>
                            <a:off x="552090" y="1794295"/>
                            <a:ext cx="2976113" cy="111999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ÜZLETI RÉTEG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ounded Rectangle 5"/>
                        <wps:cNvSpPr/>
                        <wps:spPr>
                          <a:xfrm>
                            <a:off x="1138686" y="2337759"/>
                            <a:ext cx="1966822" cy="42222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Modell</w:t>
                              </w:r>
                            </w:p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ounded Rectangle 6"/>
                        <wps:cNvSpPr/>
                        <wps:spPr>
                          <a:xfrm>
                            <a:off x="3597214" y="1837427"/>
                            <a:ext cx="1560830" cy="10436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4878F4" w:rsidRDefault="004540B5" w:rsidP="004540B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4878F4">
                                <w:rPr>
                                  <w:sz w:val="36"/>
                                  <w:szCs w:val="36"/>
                                </w:rPr>
                                <w:t>Bővítmények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7"/>
                        <wps:cNvCnPr/>
                        <wps:spPr>
                          <a:xfrm flipV="1">
                            <a:off x="3122762" y="2406770"/>
                            <a:ext cx="474333" cy="15525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Rounded Rectangle 8"/>
                        <wps:cNvSpPr/>
                        <wps:spPr>
                          <a:xfrm>
                            <a:off x="543463" y="1"/>
                            <a:ext cx="4640580" cy="166299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PREZENTÁCIÓS RÉTEG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ounded Rectangle 9"/>
                        <wps:cNvSpPr/>
                        <wps:spPr>
                          <a:xfrm>
                            <a:off x="992037" y="1104182"/>
                            <a:ext cx="3752490" cy="42222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BB2D5F" w:rsidRDefault="00B97B0A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>
                                <w:rPr>
                                  <w:sz w:val="36"/>
                                  <w:szCs w:val="36"/>
                                </w:rPr>
                                <w:t>ViewModel</w:t>
                              </w:r>
                              <w:proofErr w:type="spellEnd"/>
                            </w:p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ounded Rectangle 10"/>
                        <wps:cNvSpPr/>
                        <wps:spPr>
                          <a:xfrm>
                            <a:off x="1009290" y="569344"/>
                            <a:ext cx="3761117" cy="42222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 xml:space="preserve">View – UI </w:t>
                              </w:r>
                              <w:proofErr w:type="spellStart"/>
                              <w:r>
                                <w:rPr>
                                  <w:sz w:val="36"/>
                                  <w:szCs w:val="36"/>
                                </w:rPr>
                                <w:t>komponensek</w:t>
                              </w:r>
                              <w:proofErr w:type="spellEnd"/>
                            </w:p>
                            <w:p w:rsidR="004540B5" w:rsidRPr="00BB2D5F" w:rsidRDefault="004540B5" w:rsidP="004540B5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ounded Rectangle 12"/>
                        <wps:cNvSpPr/>
                        <wps:spPr>
                          <a:xfrm>
                            <a:off x="3640346" y="2234242"/>
                            <a:ext cx="664234" cy="2673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4878F4" w:rsidRDefault="004540B5" w:rsidP="004540B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4878F4">
                                <w:rPr>
                                  <w:sz w:val="16"/>
                                  <w:szCs w:val="16"/>
                                </w:rPr>
                                <w:t>Erózió</w:t>
                              </w:r>
                              <w:proofErr w:type="spellEnd"/>
                            </w:p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</w:p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ounded Rectangle 13"/>
                        <wps:cNvSpPr/>
                        <wps:spPr>
                          <a:xfrm>
                            <a:off x="4373592" y="2242869"/>
                            <a:ext cx="689874" cy="2500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  <w:proofErr w:type="spellStart"/>
                              <w:r w:rsidRPr="004878F4">
                                <w:rPr>
                                  <w:sz w:val="16"/>
                                  <w:szCs w:val="16"/>
                                </w:rPr>
                                <w:t>Foltkeresés</w:t>
                              </w:r>
                              <w:proofErr w:type="spellEnd"/>
                            </w:p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</w:p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ounded Rectangle 14"/>
                        <wps:cNvSpPr/>
                        <wps:spPr>
                          <a:xfrm>
                            <a:off x="3769743" y="2587925"/>
                            <a:ext cx="854015" cy="25875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4878F4" w:rsidRDefault="004540B5" w:rsidP="004540B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4878F4">
                                <w:rPr>
                                  <w:sz w:val="16"/>
                                  <w:szCs w:val="16"/>
                                </w:rPr>
                                <w:t>Összeolvasztás</w:t>
                              </w:r>
                              <w:proofErr w:type="spellEnd"/>
                            </w:p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</w:p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ounded Rectangle 15"/>
                        <wps:cNvSpPr/>
                        <wps:spPr>
                          <a:xfrm>
                            <a:off x="4666890" y="2605178"/>
                            <a:ext cx="370935" cy="241509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4878F4" w:rsidRDefault="004540B5" w:rsidP="004540B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…</w:t>
                              </w:r>
                            </w:p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</w:p>
                            <w:p w:rsidR="004540B5" w:rsidRPr="004878F4" w:rsidRDefault="004540B5" w:rsidP="004540B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ounded Rectangle 19"/>
                        <wps:cNvSpPr/>
                        <wps:spPr>
                          <a:xfrm rot="16200000">
                            <a:off x="-2091902" y="2074616"/>
                            <a:ext cx="4606123" cy="45680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Pr="000F001B" w:rsidRDefault="004540B5" w:rsidP="004540B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0F001B">
                                <w:rPr>
                                  <w:sz w:val="36"/>
                                  <w:szCs w:val="36"/>
                                </w:rPr>
                                <w:t>Koordinálás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ounded Rectangle 21"/>
                        <wps:cNvSpPr/>
                        <wps:spPr>
                          <a:xfrm rot="16200000">
                            <a:off x="-2678541" y="2074616"/>
                            <a:ext cx="4606123" cy="45680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40B5" w:rsidRDefault="004540B5" w:rsidP="004540B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sz w:val="36"/>
                                  <w:szCs w:val="36"/>
                                </w:rPr>
                                <w:t>Logolás</w:t>
                              </w:r>
                              <w:proofErr w:type="spellEnd"/>
                            </w:p>
                            <w:p w:rsidR="004540B5" w:rsidRPr="000F001B" w:rsidRDefault="004540B5" w:rsidP="004540B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29898B" id="Group 20" o:spid="_x0000_s1027" style="position:absolute;margin-left:0;margin-top:22.55pt;width:455.7pt;height:363.35pt;z-index:251663360;mso-width-relative:margin" coordorigin="-6038" coordsize="57879,46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">
                <v:roundrect id="Rounded Rectangle 1" o:spid="_x0000_s1028" style="position:absolute;left:5434;top:30623;width:30105;height:1552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gzncIA&#10;AADaAAAADwAAAGRycy9kb3ducmV2LnhtbESPQYvCMBSE7wv+h/CEva2pIiLVKCKKHhZFVzw/m2db&#10;bF5qE2v11xtB2OMwM98w42ljClFT5XLLCrqdCARxYnXOqYLD3/JnCMJ5ZI2FZVLwIAfTSetrjLG2&#10;d95RvfepCBB2MSrIvC9jKV2SkUHXsSVx8M62MuiDrFKpK7wHuClkL4oG0mDOYSHDkuYZJZf9zSjY&#10;/i7wMThScrpej+vns95uVkYq9d1uZiMQnhr/H/6011pBH95Xwg2Qk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GDOdwgAAANoAAAAPAAAAAAAAAAAAAAAAAJgCAABkcnMvZG93&#10;bnJldi54bWxQSwUGAAAAAAQABAD1AAAAhwMAAAAA&#10;" fillcolor="#f8a957 [2164]" strokecolor="#f07f09 [3204]" strokeweight=".5pt">
                  <v:fill color2="#f79733 [2612]" rotate="t" colors="0 #fdbc9d;.5 #fbb18f;1 #ffa679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BB2D5F" w:rsidRDefault="004540B5" w:rsidP="004540B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ADAT RÉTEG</w:t>
                        </w:r>
                      </w:p>
                    </w:txbxContent>
                  </v:textbox>
                </v:roundrect>
                <v:roundrect id="Rounded Rectangle 2" o:spid="_x0000_s1029" style="position:absolute;left:18029;top:40371;width:14751;height:39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ElKcMA&#10;AADaAAAADwAAAGRycy9kb3ducmV2LnhtbESPQWvCQBSE70L/w/IKvYhuIiglukpJKxV70ornR/aZ&#10;jc2+Ddltkv57Vyh4HGbmG2a1GWwtOmp95VhBOk1AEBdOV1wqOH1vJ68gfEDWWDsmBX/kYbN+Gq0w&#10;067nA3XHUIoIYZ+hAhNCk0npC0MW/dQ1xNG7uNZiiLItpW6xj3Bby1mSLKTFiuOCwYZyQ8XP8dcq&#10;OHd9fp2V8/Op3r+Pv8z2M/2wrNTL8/C2BBFoCI/wf3unFczhfiXeAL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ElKcMAAADaAAAADwAAAAAAAAAAAAAAAACYAgAAZHJzL2Rv&#10;d25yZXYueG1sUEsFBgAAAAAEAAQA9QAAAIgDAAAAAA==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proofErr w:type="spellStart"/>
                        <w:r>
                          <w:rPr>
                            <w:sz w:val="36"/>
                            <w:szCs w:val="36"/>
                          </w:rPr>
                          <w:t>Perzisztencia</w:t>
                        </w:r>
                        <w:proofErr w:type="spellEnd"/>
                      </w:p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oundrect>
                <v:roundrect id="Rounded Rectangle 3" o:spid="_x0000_s1030" style="position:absolute;left:8195;top:35023;width:14406;height:431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8excMA&#10;AADaAAAADwAAAGRycy9kb3ducmV2LnhtbESPT2vCQBTE74LfYXlCL1I3CraSuor4B0s9VcXzI/ua&#10;Tc2+DdltEr+9WxA8DjPzG2a+7GwpGqp94VjBeJSAIM6cLjhXcD7tXmcgfEDWWDomBTfysFz0e3NM&#10;tWv5m5pjyEWEsE9RgQmhSqX0mSGLfuQq4uj9uNpiiLLOpa6xjXBbykmSvEmLBccFgxWtDWXX459V&#10;cGna9e8kn17O5ddmeDC7/XhrWamXQbf6ABGoC8/wo/2pFbzD/5V4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8excMAAADaAAAADwAAAAAAAAAAAAAAAACYAgAAZHJzL2Rv&#10;d25yZXYueG1sUEsFBgAAAAAEAAQA9QAAAIgDAAAAAA==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proofErr w:type="spellStart"/>
                        <w:r>
                          <w:rPr>
                            <w:sz w:val="36"/>
                            <w:szCs w:val="36"/>
                          </w:rPr>
                          <w:t>Konverterek</w:t>
                        </w:r>
                        <w:proofErr w:type="spellEnd"/>
                      </w:p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oundrect>
                <v:roundrect id="Rounded Rectangle 4" o:spid="_x0000_s1031" style="position:absolute;left:5520;top:17942;width:29762;height:1120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mcA8IA&#10;AADaAAAADwAAAGRycy9kb3ducmV2LnhtbESPQYvCMBSE7wv+h/AEb2uqB1mrUUQUPYiiK56fzbMt&#10;Ni+1ibX66zeCsMdhZr5hxtPGFKKmyuWWFfS6EQjixOqcUwXH3+X3DwjnkTUWlknBkxxMJ62vMcba&#10;PnhP9cGnIkDYxagg876MpXRJRgZd15bEwbvYyqAPskqlrvAR4KaQ/SgaSIM5h4UMS5pnlFwPd6Ng&#10;t1ngc3Ci5Hy7ndavV73broxUqtNuZiMQnhr/H/6011rBEN5Xwg2Qk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ZwDwgAAANoAAAAPAAAAAAAAAAAAAAAAAJgCAABkcnMvZG93&#10;bnJldi54bWxQSwUGAAAAAAQABAD1AAAAhwMAAAAA&#10;" fillcolor="#f8a957 [2164]" strokecolor="#f07f09 [3204]" strokeweight=".5pt">
                  <v:fill color2="#f79733 [2612]" rotate="t" colors="0 #fdbc9d;.5 #fbb18f;1 #ffa679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BB2D5F" w:rsidRDefault="004540B5" w:rsidP="004540B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ÜZLETI RÉTEG</w:t>
                        </w:r>
                      </w:p>
                    </w:txbxContent>
                  </v:textbox>
                </v:roundrect>
                <v:roundrect id="Rounded Rectangle 5" o:spid="_x0000_s1032" style="position:absolute;left:11386;top:23377;width:19669;height:42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mlcUA&#10;AADbAAAADwAAAGRycy9kb3ducmV2LnhtbESPT2vCQBDF74V+h2UKvRTdKFQkukqxlZZ68g+eh+yY&#10;jc3Ohuw2Sb995yB4m+G9ee83y/Xga9VRG6vABibjDBRxEWzFpYHTcTuag4oJ2WIdmAz8UYT16vFh&#10;ibkNPe+pO6RSSQjHHA24lJpc61g48hjHoSEW7RJaj0nWttS2xV7Cfa2nWTbTHiuWBocNbRwVP4df&#10;b+Dc9ZvrtHw9n+rv95ed235OPjwb8/w0vC1AJRrS3Xy7/rKCL/Tyiwy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BaaVxQAAANsAAAAPAAAAAAAAAAAAAAAAAJgCAABkcnMv&#10;ZG93bnJldi54bWxQSwUGAAAAAAQABAD1AAAAigMAAAAA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Modell</w:t>
                        </w:r>
                      </w:p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oundrect>
                <v:roundrect id="Rounded Rectangle 6" o:spid="_x0000_s1033" style="position:absolute;left:35972;top:18374;width:15608;height:104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hqTsQA&#10;AADbAAAADwAAAGRycy9kb3ducmV2LnhtbERP22rCQBB9L/Qflin0pZhNixYbXUNJK14oqLEfMGTH&#10;JDQ7G7JbjX/vCoJvczjXmaa9acSROldbVvAaxSCIC6trLhX87ueDMQjnkTU2lknBmRyks8eHKSba&#10;nnhHx9yXIoSwS1BB5X2bSOmKigy6yLbEgTvYzqAPsCul7vAUwk0j3+L4XRqsOTRU2FJWUfGX/xsF&#10;o/0u/3qRq+/1UA7Pi/VH/rPZZko9P/WfExCeen8X39xLHeaP4PpLOEDO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Iak7EAAAA2wAAAA8AAAAAAAAAAAAAAAAAmAIAAGRycy9k&#10;b3ducmV2LnhtbFBLBQYAAAAABAAEAPUAAACJAwAAAAA=&#10;" fillcolor="#3a9ad4 [2166]" strokecolor="#1b587c [3206]" strokeweight=".5pt">
                  <v:fill color2="#277fb4 [2614]" rotate="t" colors="0 #9dacbc;.5 #90a0b1;1 #7b90a7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4878F4" w:rsidRDefault="004540B5" w:rsidP="004540B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proofErr w:type="spellStart"/>
                        <w:r w:rsidRPr="004878F4">
                          <w:rPr>
                            <w:sz w:val="36"/>
                            <w:szCs w:val="36"/>
                          </w:rPr>
                          <w:t>Bővítmények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4" type="#_x0000_t32" style="position:absolute;left:31227;top:24067;width:4743;height:15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DOUMMAAADbAAAADwAAAGRycy9kb3ducmV2LnhtbERP32vCMBB+F/wfwgl7kZkq6EZnFBGF&#10;gU/Tdns9mltT1lxKktW6v34ZDHy7j+/nrbeDbUVPPjSOFcxnGQjiyumGawXF5fj4DCJEZI2tY1Jw&#10;owDbzXi0xly7K79Rf461SCEcclRgYuxyKUNlyGKYuY44cZ/OW4wJ+lpqj9cUblu5yLKVtNhwajDY&#10;0d5Q9XX+tgp+ph/FvvP97r0uDqdyORwX5lYq9TAZdi8gIg3xLv53v+o0/wn+fkkH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AzlDDAAAA2wAAAA8AAAAAAAAAAAAA&#10;AAAAoQIAAGRycy9kb3ducmV2LnhtbFBLBQYAAAAABAAEAPkAAACRAwAAAAA=&#10;" strokecolor="black [3200]" strokeweight="1.5pt">
                  <v:stroke startarrow="block" endarrow="block" joinstyle="miter"/>
                </v:shape>
                <v:roundrect id="Rounded Rectangle 8" o:spid="_x0000_s1035" style="position:absolute;left:5434;width:46406;height:16629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/lcQA&#10;AADbAAAADwAAAGRycy9kb3ducmV2LnhtbESPT4vCMBTE7wt+h/AEb2taDyLVWBZR9CCKf/D8tnnb&#10;lm1eahNr9dMbYWGPw8z8hpmlnalES40rLSuIhxEI4szqknMF59PqcwLCeWSNlWVS8CAH6bz3McNE&#10;2zsfqD36XAQIuwQVFN7XiZQuK8igG9qaOHg/tjHog2xyqRu8B7ip5CiKxtJgyWGhwJoWBWW/x5tR&#10;sN8u8TG+UPZ9vV42z2e7362NVGrQ776mIDx1/j/8195oBaMY3l/CD5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mP5XEAAAA2wAAAA8AAAAAAAAAAAAAAAAAmAIAAGRycy9k&#10;b3ducmV2LnhtbFBLBQYAAAAABAAEAPUAAACJAwAAAAA=&#10;" fillcolor="#f8a957 [2164]" strokecolor="#f07f09 [3204]" strokeweight=".5pt">
                  <v:fill color2="#f79733 [2612]" rotate="t" colors="0 #fdbc9d;.5 #fbb18f;1 #ffa679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BB2D5F" w:rsidRDefault="004540B5" w:rsidP="004540B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PREZENTÁCIÓS RÉTEG</w:t>
                        </w:r>
                      </w:p>
                    </w:txbxContent>
                  </v:textbox>
                </v:roundrect>
                <v:roundrect id="Rounded Rectangle 9" o:spid="_x0000_s1036" style="position:absolute;left:9920;top:11041;width:37525;height:422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JqK8QA&#10;AADbAAAADwAAAGRycy9kb3ducmV2LnhtbESPQWvCQBSE74X+h+UJvYhuDG2R6CrFVir1VBXPj+wz&#10;G82+DdltEv+9Kwg9DjPzDTNf9rYSLTW+dKxgMk5AEOdOl1woOOzXoykIH5A1Vo5JwZU8LBfPT3PM&#10;tOv4l9pdKESEsM9QgQmhzqT0uSGLfuxq4uidXGMxRNkUUjfYRbitZJok79JiyXHBYE0rQ/ll92cV&#10;HNtudU6Lt+Oh+vkcbs36e/JlWamXQf8xAxGoD//hR3ujFaSvcP8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SaivEAAAA2wAAAA8AAAAAAAAAAAAAAAAAmAIAAGRycy9k&#10;b3ducmV2LnhtbFBLBQYAAAAABAAEAPUAAACJAwAAAAA=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BB2D5F" w:rsidRDefault="00B97B0A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proofErr w:type="spellStart"/>
                        <w:r>
                          <w:rPr>
                            <w:sz w:val="36"/>
                            <w:szCs w:val="36"/>
                          </w:rPr>
                          <w:t>ViewModel</w:t>
                        </w:r>
                        <w:proofErr w:type="spellEnd"/>
                      </w:p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oundrect>
                <v:roundrect id="Rounded Rectangle 10" o:spid="_x0000_s1037" style="position:absolute;left:10092;top:5693;width:37612;height:422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7PsMUA&#10;AADbAAAADwAAAGRycy9kb3ducmV2LnhtbESPzWrDMBCE74W8g9hALqWRY0gpruVQ8kNLekoacl6s&#10;jeXUWhlLsd23rwKFHoeZ+YbJV6NtRE+drx0rWMwTEMSl0zVXCk5fu6cXED4ga2wck4If8rAqJg85&#10;ZtoNfKD+GCoRIewzVGBCaDMpfWnIop+7ljh6F9dZDFF2ldQdDhFuG5kmybO0WHNcMNjS2lD5fbxZ&#10;Bed+WF/Tank+NfvN46fZvS+2lpWaTce3VxCBxvAf/mt/aAXpEu5f4g+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s+wxQAAANsAAAAPAAAAAAAAAAAAAAAAAJgCAABkcnMv&#10;ZG93bnJldi54bWxQSwUGAAAAAAQABAD1AAAAigMAAAAA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 xml:space="preserve">View – UI </w:t>
                        </w:r>
                        <w:proofErr w:type="spellStart"/>
                        <w:r>
                          <w:rPr>
                            <w:sz w:val="36"/>
                            <w:szCs w:val="36"/>
                          </w:rPr>
                          <w:t>komponensek</w:t>
                        </w:r>
                        <w:proofErr w:type="spellEnd"/>
                      </w:p>
                      <w:p w:rsidR="004540B5" w:rsidRPr="00BB2D5F" w:rsidRDefault="004540B5" w:rsidP="004540B5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roundrect>
                <v:roundrect id="Rounded Rectangle 12" o:spid="_x0000_s1038" style="position:absolute;left:36403;top:22342;width:6642;height:267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xRx8QA&#10;AADbAAAADwAAAGRycy9kb3ducmV2LnhtbESPW2vCQBSE3wv+h+UIfSm6MVCR6CriBUv75AWfD9lj&#10;Npo9G7LbJP77bqHQx2FmvmEWq95WoqXGl44VTMYJCOLc6ZILBZfzfjQD4QOyxsoxKXiSh9Vy8LLA&#10;TLuOj9SeQiEihH2GCkwIdSalzw1Z9GNXE0fv5hqLIcqmkLrBLsJtJdMkmUqLJccFgzVtDOWP07dV&#10;cG27zT0t3q+X6nP79mX2h8nOslKvw349BxGoD//hv/aHVpBO4fdL/AF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MUcfEAAAA2wAAAA8AAAAAAAAAAAAAAAAAmAIAAGRycy9k&#10;b3ducmV2LnhtbFBLBQYAAAAABAAEAPUAAACJAwAAAAA=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4878F4" w:rsidRDefault="004540B5" w:rsidP="004540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4878F4">
                          <w:rPr>
                            <w:sz w:val="16"/>
                            <w:szCs w:val="16"/>
                          </w:rPr>
                          <w:t>Erózió</w:t>
                        </w:r>
                        <w:proofErr w:type="spellEnd"/>
                      </w:p>
                      <w:p w:rsidR="004540B5" w:rsidRPr="004878F4" w:rsidRDefault="004540B5" w:rsidP="004540B5">
                        <w:pPr>
                          <w:jc w:val="center"/>
                        </w:pPr>
                      </w:p>
                      <w:p w:rsidR="004540B5" w:rsidRPr="004878F4" w:rsidRDefault="004540B5" w:rsidP="004540B5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3" o:spid="_x0000_s1039" style="position:absolute;left:43735;top:22428;width:6899;height:250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D0XMQA&#10;AADbAAAADwAAAGRycy9kb3ducmV2LnhtbESPQWvCQBSE74X+h+UJvYhuDLSV6CrFVir1VBXPj+wz&#10;G82+DdltEv+9Kwg9DjPzDTNf9rYSLTW+dKxgMk5AEOdOl1woOOzXoykIH5A1Vo5JwZU8LBfPT3PM&#10;tOv4l9pdKESEsM9QgQmhzqT0uSGLfuxq4uidXGMxRNkUUjfYRbitZJokb9JiyXHBYE0rQ/ll92cV&#10;HNtudU6L1+Oh+vkcbs36e/JlWamXQf8xAxGoD//hR3ujFaTvcP8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A9FzEAAAA2wAAAA8AAAAAAAAAAAAAAAAAmAIAAGRycy9k&#10;b3ducmV2LnhtbFBLBQYAAAAABAAEAPUAAACJAwAAAAA=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4878F4" w:rsidRDefault="004540B5" w:rsidP="004540B5">
                        <w:pPr>
                          <w:jc w:val="center"/>
                        </w:pPr>
                        <w:proofErr w:type="spellStart"/>
                        <w:r w:rsidRPr="004878F4">
                          <w:rPr>
                            <w:sz w:val="16"/>
                            <w:szCs w:val="16"/>
                          </w:rPr>
                          <w:t>Foltkeresés</w:t>
                        </w:r>
                        <w:proofErr w:type="spellEnd"/>
                      </w:p>
                      <w:p w:rsidR="004540B5" w:rsidRPr="004878F4" w:rsidRDefault="004540B5" w:rsidP="004540B5">
                        <w:pPr>
                          <w:jc w:val="center"/>
                        </w:pPr>
                      </w:p>
                      <w:p w:rsidR="004540B5" w:rsidRPr="004878F4" w:rsidRDefault="004540B5" w:rsidP="004540B5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4" o:spid="_x0000_s1040" style="position:absolute;left:37697;top:25879;width:8540;height:25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9gLsEA&#10;AADbAAAADwAAAGRycy9kb3ducmV2LnhtbERPz2vCMBS+C/sfwht4kZlaUEZnlOEmip7sxPOjeWu6&#10;NS+liW39781B8Pjx/V6uB1uLjlpfOVYwmyYgiAunKy4VnH+2b+8gfEDWWDsmBTfysF69jJaYadfz&#10;ibo8lCKGsM9QgQmhyaT0hSGLfuoa4sj9utZiiLAtpW6xj+G2lmmSLKTFimODwYY2hor//GoVXLp+&#10;85eW88u5PnxNjma7m31bVmr8Onx+gAg0hKf44d5rBWkcG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fYC7BAAAA2wAAAA8AAAAAAAAAAAAAAAAAmAIAAGRycy9kb3du&#10;cmV2LnhtbFBLBQYAAAAABAAEAPUAAACGAwAAAAA=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4878F4" w:rsidRDefault="004540B5" w:rsidP="004540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4878F4">
                          <w:rPr>
                            <w:sz w:val="16"/>
                            <w:szCs w:val="16"/>
                          </w:rPr>
                          <w:t>Összeolvasztás</w:t>
                        </w:r>
                        <w:proofErr w:type="spellEnd"/>
                      </w:p>
                      <w:p w:rsidR="004540B5" w:rsidRPr="004878F4" w:rsidRDefault="004540B5" w:rsidP="004540B5">
                        <w:pPr>
                          <w:jc w:val="center"/>
                        </w:pPr>
                      </w:p>
                      <w:p w:rsidR="004540B5" w:rsidRPr="004878F4" w:rsidRDefault="004540B5" w:rsidP="004540B5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5" o:spid="_x0000_s1041" style="position:absolute;left:46668;top:26051;width:3710;height:241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PFtcQA&#10;AADbAAAADwAAAGRycy9kb3ducmV2LnhtbESPQWvCQBSE74X+h+UJvYhuDLTU6CrFVir1VBXPj+wz&#10;G82+DdltEv+9Kwg9DjPzDTNf9rYSLTW+dKxgMk5AEOdOl1woOOzXo3cQPiBrrByTgit5WC6en+aY&#10;adfxL7W7UIgIYZ+hAhNCnUnpc0MW/djVxNE7ucZiiLIppG6wi3BbyTRJ3qTFkuOCwZpWhvLL7s8q&#10;OLbd6pwWr8dD9fM53Jr19+TLslIvg/5jBiJQH/7Dj/ZGK0incP8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TxbXEAAAA2wAAAA8AAAAAAAAAAAAAAAAAmAIAAGRycy9k&#10;b3ducmV2LnhtbFBLBQYAAAAABAAEAPUAAACJAwAAAAA=&#10;" fillcolor="#80ba74 [2167]" strokecolor="#4e8542 [3207]" strokeweight=".5pt">
                  <v:fill color2="#65ab57 [2615]" rotate="t" colors="0 #a8c0a4;.5 #9cb598;1 #8aac85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4878F4" w:rsidRDefault="004540B5" w:rsidP="004540B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…</w:t>
                        </w:r>
                      </w:p>
                      <w:p w:rsidR="004540B5" w:rsidRPr="004878F4" w:rsidRDefault="004540B5" w:rsidP="004540B5">
                        <w:pPr>
                          <w:jc w:val="center"/>
                        </w:pPr>
                      </w:p>
                      <w:p w:rsidR="004540B5" w:rsidRPr="004878F4" w:rsidRDefault="004540B5" w:rsidP="004540B5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9" o:spid="_x0000_s1042" style="position:absolute;left:-20918;top:20746;width:46060;height:4567;rotation:-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qx98MA&#10;AADbAAAADwAAAGRycy9kb3ducmV2LnhtbERPy2rCQBTdC/2H4Rbc6aQVi6ROQloQ3bjwAaW728xt&#10;kiZzJ2ZGE/36zkJweTjvZTqYRlyoc5VlBS/TCARxbnXFhYLjYTVZgHAeWWNjmRRcyUGaPI2WGGvb&#10;844ue1+IEMIuRgWl920spctLMuimtiUO3K/tDPoAu0LqDvsQbhr5GkVv0mDFoaHElj5Lyuv92SgY&#10;Tv18q6Pv7fGj4Tb7+Vuf69uXUuPnIXsH4WnwD/HdvdEKZmF9+BJ+gE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qx98MAAADbAAAADwAAAAAAAAAAAAAAAACYAgAAZHJzL2Rv&#10;d25yZXYueG1sUEsFBgAAAAAEAAQA9QAAAIgDAAAAAA==&#10;" fillcolor="#d5ba90 [2169]" strokecolor="#c19859 [3209]" strokeweight=".5pt">
                  <v:fill color2="#ccab78 [2617]" rotate="t" colors="0 #dec9af;.5 #d8bfa1;1 #d5b79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Pr="000F001B" w:rsidRDefault="004540B5" w:rsidP="004540B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proofErr w:type="spellStart"/>
                        <w:r w:rsidRPr="000F001B">
                          <w:rPr>
                            <w:sz w:val="36"/>
                            <w:szCs w:val="36"/>
                          </w:rPr>
                          <w:t>Koordinálás</w:t>
                        </w:r>
                        <w:proofErr w:type="spellEnd"/>
                      </w:p>
                    </w:txbxContent>
                  </v:textbox>
                </v:roundrect>
                <v:roundrect id="Rounded Rectangle 21" o:spid="_x0000_s1043" style="position:absolute;left:-26784;top:20746;width:46060;height:4568;rotation:-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YUbMUA&#10;AADbAAAADwAAAGRycy9kb3ducmV2LnhtbESPT4vCMBTE74LfITxhb5q6siLVKLog7sWDf0C8PZtn&#10;W21eahNt10+/WRA8DjPzG2Yya0whHlS53LKCfi8CQZxYnXOqYL9bdkcgnEfWWFgmBb/kYDZttyYY&#10;a1vzhh5bn4oAYRejgsz7MpbSJRkZdD1bEgfvbCuDPsgqlbrCOsBNIT+jaCgN5hwWMizpO6Pkur0b&#10;Bc2t/lrr6LjeLwou56fL6n59HpT66DTzMQhPjX+HX+0frWDQh/8v4Qf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dhRsxQAAANsAAAAPAAAAAAAAAAAAAAAAAJgCAABkcnMv&#10;ZG93bnJldi54bWxQSwUGAAAAAAQABAD1AAAAigMAAAAA&#10;" fillcolor="#d5ba90 [2169]" strokecolor="#c19859 [3209]" strokeweight=".5pt">
                  <v:fill color2="#ccab78 [2617]" rotate="t" colors="0 #dec9af;.5 #d8bfa1;1 #d5b791" focus="100%" type="gradient">
                    <o:fill v:ext="view" type="gradientUnscaled"/>
                  </v:fill>
                  <v:stroke joinstyle="miter"/>
                  <v:textbox>
                    <w:txbxContent>
                      <w:p w:rsidR="004540B5" w:rsidRDefault="004540B5" w:rsidP="004540B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proofErr w:type="spellStart"/>
                        <w:r>
                          <w:rPr>
                            <w:sz w:val="36"/>
                            <w:szCs w:val="36"/>
                          </w:rPr>
                          <w:t>Logolás</w:t>
                        </w:r>
                        <w:proofErr w:type="spellEnd"/>
                      </w:p>
                      <w:p w:rsidR="004540B5" w:rsidRPr="000F001B" w:rsidRDefault="004540B5" w:rsidP="004540B5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oundrect>
                <w10:wrap type="topAndBottom"/>
              </v:group>
            </w:pict>
          </mc:Fallback>
        </mc:AlternateContent>
      </w:r>
      <w:r>
        <w:rPr>
          <w:lang w:val="hu-HU"/>
        </w:rPr>
        <w:t xml:space="preserve">A következő ábra már a </w:t>
      </w:r>
      <w:proofErr w:type="spellStart"/>
      <w:r>
        <w:rPr>
          <w:lang w:val="hu-HU"/>
        </w:rPr>
        <w:t>SmartPaint</w:t>
      </w:r>
      <w:proofErr w:type="spellEnd"/>
      <w:r>
        <w:rPr>
          <w:lang w:val="hu-HU"/>
        </w:rPr>
        <w:t xml:space="preserve"> alkalmazás konkrét szerkezetét mutatja be.</w:t>
      </w:r>
    </w:p>
    <w:p w:rsidR="00D7108F" w:rsidRDefault="009D62B9" w:rsidP="004540B5">
      <w:pPr>
        <w:rPr>
          <w:lang w:val="hu-HU"/>
        </w:rPr>
      </w:pPr>
      <w:r>
        <w:rPr>
          <w:lang w:val="hu-HU"/>
        </w:rPr>
        <w:t>Az adatréteg legfontosabb feladata, hogy a program által kezelt projektek mentési formátumát definiálja, és végrehajtja a konverziót mindkét irányba (mentés és betöltés). Jelenleg csak a fájlrendszerre való mentés lehetséges, adatbázisba, felhőbe, stb. viszont nem.</w:t>
      </w:r>
    </w:p>
    <w:p w:rsidR="009D62B9" w:rsidRDefault="009D62B9" w:rsidP="004540B5">
      <w:pPr>
        <w:rPr>
          <w:lang w:val="hu-HU"/>
        </w:rPr>
      </w:pPr>
      <w:r>
        <w:rPr>
          <w:lang w:val="hu-HU"/>
        </w:rPr>
        <w:t>Az üzleti réteg felelős az aktuálisan szerkesztés alatt lévő dokumentum integritásáért.</w:t>
      </w:r>
    </w:p>
    <w:p w:rsidR="009D62B9" w:rsidRDefault="009D62B9" w:rsidP="004540B5">
      <w:pPr>
        <w:rPr>
          <w:lang w:val="hu-HU"/>
        </w:rPr>
      </w:pPr>
      <w:r>
        <w:rPr>
          <w:lang w:val="hu-HU"/>
        </w:rPr>
        <w:t xml:space="preserve">Mivel egy rajzprogramról van szó, a prezentációs rétegre különösen nagy hangsúly helyeződik. A prezentációs réteg feladata, hogy az alakzatokat megjelenítse a felhasználó számára, és interfészt nyújtson a számára, amin keresztül az alakzatokat manipulálhatja. </w:t>
      </w:r>
    </w:p>
    <w:p w:rsidR="00F17733" w:rsidRDefault="009D62B9" w:rsidP="00F17733">
      <w:pPr>
        <w:rPr>
          <w:lang w:val="hu-HU"/>
        </w:rPr>
      </w:pPr>
      <w:r>
        <w:rPr>
          <w:lang w:val="hu-HU"/>
        </w:rPr>
        <w:t>A fejlesztés során f</w:t>
      </w:r>
      <w:r w:rsidR="00F17733">
        <w:rPr>
          <w:lang w:val="hu-HU"/>
        </w:rPr>
        <w:t xml:space="preserve">elhasznált </w:t>
      </w:r>
      <w:r w:rsidR="00C16B83">
        <w:rPr>
          <w:lang w:val="hu-HU"/>
        </w:rPr>
        <w:t xml:space="preserve">fontosabb </w:t>
      </w:r>
      <w:r w:rsidR="00F17733">
        <w:rPr>
          <w:lang w:val="hu-HU"/>
        </w:rPr>
        <w:t>tervezési minták:</w:t>
      </w:r>
    </w:p>
    <w:p w:rsidR="00F17733" w:rsidRDefault="00F17733" w:rsidP="00F17733">
      <w:pPr>
        <w:pStyle w:val="Listaszerbekezds"/>
        <w:numPr>
          <w:ilvl w:val="0"/>
          <w:numId w:val="20"/>
        </w:numPr>
        <w:rPr>
          <w:lang w:val="hu-HU"/>
        </w:rPr>
      </w:pPr>
      <w:r>
        <w:rPr>
          <w:lang w:val="hu-HU"/>
        </w:rPr>
        <w:t>MVVM</w:t>
      </w:r>
      <w:r w:rsidR="009D62B9">
        <w:rPr>
          <w:lang w:val="hu-HU"/>
        </w:rPr>
        <w:t>: ezt már részletesen bemutattam.</w:t>
      </w:r>
    </w:p>
    <w:p w:rsidR="00F17733" w:rsidRDefault="00F17733" w:rsidP="00F17733">
      <w:pPr>
        <w:pStyle w:val="Listaszerbekezds"/>
        <w:numPr>
          <w:ilvl w:val="0"/>
          <w:numId w:val="20"/>
        </w:numPr>
        <w:rPr>
          <w:lang w:val="hu-HU"/>
        </w:rPr>
      </w:pPr>
      <w:proofErr w:type="spellStart"/>
      <w:r>
        <w:rPr>
          <w:lang w:val="hu-HU"/>
        </w:rPr>
        <w:t>Dependency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inversion</w:t>
      </w:r>
      <w:proofErr w:type="spellEnd"/>
      <w:r w:rsidR="00C16B83">
        <w:rPr>
          <w:lang w:val="hu-HU"/>
        </w:rPr>
        <w:t>: Ahelyett, hogy az alkalmazás expliciten hivatkozna a bővítményekre, a bővítmények hivatkoznak az alkalmazás által definiált interfészre.</w:t>
      </w:r>
    </w:p>
    <w:p w:rsidR="00F17733" w:rsidRDefault="00F17733" w:rsidP="00F17733">
      <w:pPr>
        <w:pStyle w:val="Listaszerbekezds"/>
        <w:numPr>
          <w:ilvl w:val="0"/>
          <w:numId w:val="20"/>
        </w:numPr>
        <w:rPr>
          <w:lang w:val="hu-HU"/>
        </w:rPr>
      </w:pPr>
      <w:proofErr w:type="spellStart"/>
      <w:r>
        <w:rPr>
          <w:lang w:val="hu-HU"/>
        </w:rPr>
        <w:t>Singleton</w:t>
      </w:r>
      <w:proofErr w:type="spellEnd"/>
      <w:r w:rsidR="00C16B83">
        <w:rPr>
          <w:lang w:val="hu-HU"/>
        </w:rPr>
        <w:t xml:space="preserve">: </w:t>
      </w:r>
      <w:r w:rsidR="00402439">
        <w:rPr>
          <w:lang w:val="hu-HU"/>
        </w:rPr>
        <w:t xml:space="preserve">az </w:t>
      </w:r>
      <w:proofErr w:type="spellStart"/>
      <w:r w:rsidR="00402439">
        <w:rPr>
          <w:lang w:val="hu-HU"/>
        </w:rPr>
        <w:t>ApplicationContext</w:t>
      </w:r>
      <w:proofErr w:type="spellEnd"/>
      <w:r w:rsidR="00402439">
        <w:rPr>
          <w:lang w:val="hu-HU"/>
        </w:rPr>
        <w:t xml:space="preserve"> osztálynak van egy példánya, ami koordinálási feladatokat végez, összeköti a különböző rétegek objektumait. Az, hogy alkalmazásszinten csak egy példány létezik belőle, a </w:t>
      </w:r>
      <w:proofErr w:type="spellStart"/>
      <w:r w:rsidR="00402439">
        <w:rPr>
          <w:lang w:val="hu-HU"/>
        </w:rPr>
        <w:t>Singleton</w:t>
      </w:r>
      <w:proofErr w:type="spellEnd"/>
      <w:r w:rsidR="00402439">
        <w:rPr>
          <w:lang w:val="hu-HU"/>
        </w:rPr>
        <w:t xml:space="preserve"> minta használatát mutatja.</w:t>
      </w:r>
    </w:p>
    <w:p w:rsidR="00F17733" w:rsidRPr="00F17733" w:rsidRDefault="00F17733" w:rsidP="00F17733">
      <w:pPr>
        <w:pStyle w:val="Listaszerbekezds"/>
        <w:numPr>
          <w:ilvl w:val="0"/>
          <w:numId w:val="20"/>
        </w:numPr>
        <w:rPr>
          <w:lang w:val="hu-HU"/>
        </w:rPr>
      </w:pPr>
      <w:proofErr w:type="spellStart"/>
      <w:r>
        <w:rPr>
          <w:lang w:val="hu-HU"/>
        </w:rPr>
        <w:lastRenderedPageBreak/>
        <w:t>Extensibility</w:t>
      </w:r>
      <w:proofErr w:type="spellEnd"/>
      <w:r w:rsidR="009D62B9">
        <w:rPr>
          <w:lang w:val="hu-HU"/>
        </w:rPr>
        <w:t xml:space="preserve">: a bővítmény </w:t>
      </w:r>
      <w:proofErr w:type="spellStart"/>
      <w:r w:rsidR="009D62B9">
        <w:rPr>
          <w:lang w:val="hu-HU"/>
        </w:rPr>
        <w:t>dll-ek</w:t>
      </w:r>
      <w:proofErr w:type="spellEnd"/>
      <w:r w:rsidR="00C16B83">
        <w:rPr>
          <w:lang w:val="hu-HU"/>
        </w:rPr>
        <w:t xml:space="preserve"> dinamikus betöltése </w:t>
      </w:r>
      <w:proofErr w:type="gramStart"/>
      <w:r w:rsidR="000F1C1A">
        <w:rPr>
          <w:lang w:val="hu-HU"/>
        </w:rPr>
        <w:t>ezen</w:t>
      </w:r>
      <w:proofErr w:type="gramEnd"/>
      <w:r w:rsidR="000F1C1A">
        <w:rPr>
          <w:lang w:val="hu-HU"/>
        </w:rPr>
        <w:t xml:space="preserve"> mintát </w:t>
      </w:r>
      <w:r w:rsidR="00C16B83">
        <w:rPr>
          <w:lang w:val="hu-HU"/>
        </w:rPr>
        <w:t xml:space="preserve">is </w:t>
      </w:r>
      <w:r w:rsidR="000F1C1A">
        <w:rPr>
          <w:lang w:val="hu-HU"/>
        </w:rPr>
        <w:t>követi.</w:t>
      </w:r>
    </w:p>
    <w:p w:rsidR="00864861" w:rsidRDefault="00864861" w:rsidP="00864861">
      <w:pPr>
        <w:pStyle w:val="Cmsor2"/>
        <w:rPr>
          <w:lang w:val="hu-HU"/>
        </w:rPr>
      </w:pPr>
      <w:bookmarkStart w:id="8" w:name="_Toc405162637"/>
      <w:r>
        <w:rPr>
          <w:lang w:val="hu-HU"/>
        </w:rPr>
        <w:t>UI terv</w:t>
      </w:r>
      <w:bookmarkEnd w:id="8"/>
    </w:p>
    <w:p w:rsidR="009A08D7" w:rsidRPr="009A08D7" w:rsidRDefault="009A08D7" w:rsidP="009A08D7">
      <w:pPr>
        <w:rPr>
          <w:lang w:val="hu-HU"/>
        </w:rPr>
      </w:pPr>
      <w:r>
        <w:rPr>
          <w:lang w:val="hu-HU"/>
        </w:rPr>
        <w:t xml:space="preserve">A felhasználói felülethez </w:t>
      </w:r>
      <w:proofErr w:type="spellStart"/>
      <w:r>
        <w:rPr>
          <w:lang w:val="hu-HU"/>
        </w:rPr>
        <w:t>WPF-et</w:t>
      </w:r>
      <w:proofErr w:type="spellEnd"/>
      <w:r>
        <w:rPr>
          <w:lang w:val="hu-HU"/>
        </w:rPr>
        <w:t xml:space="preserve"> (Windows </w:t>
      </w:r>
      <w:proofErr w:type="spellStart"/>
      <w:r>
        <w:rPr>
          <w:lang w:val="hu-HU"/>
        </w:rPr>
        <w:t>Presentation</w:t>
      </w:r>
      <w:proofErr w:type="spellEnd"/>
      <w:r>
        <w:rPr>
          <w:lang w:val="hu-HU"/>
        </w:rPr>
        <w:t xml:space="preserve"> Framework) használunk, ami a legtöbb felhasználó számára ismerősnek tűnő külső elkészítését teszi lehetővé, és számos előre elkészített komponenst támogat. </w:t>
      </w:r>
      <w:r w:rsidR="00EE76E5">
        <w:rPr>
          <w:lang w:val="hu-HU"/>
        </w:rPr>
        <w:t xml:space="preserve">A modularitás és a komponensek deklaratív leírása jelentősen megkönnyíti a fejlesztői csapat dolgát. </w:t>
      </w:r>
    </w:p>
    <w:p w:rsidR="00C745CE" w:rsidRDefault="00C745CE" w:rsidP="00C745CE">
      <w:pPr>
        <w:rPr>
          <w:lang w:val="hu-HU"/>
        </w:rPr>
      </w:pPr>
      <w:r>
        <w:rPr>
          <w:lang w:val="hu-HU"/>
        </w:rPr>
        <w:t>A felhasználói felület az aktuális Microsoft stílusnak megfelelően két menüsort fog tartalmazni, amik közül a felső szöveges menüpontokat tartalmaz, az alsó pedig grafikus ikonokat, amikkel a leggyakrabban használt funkciók hajthatóak végre.</w:t>
      </w:r>
    </w:p>
    <w:p w:rsidR="0046502E" w:rsidRDefault="00A75342" w:rsidP="0046502E">
      <w:pPr>
        <w:rPr>
          <w:lang w:val="hu-HU"/>
        </w:rPr>
      </w:pPr>
      <w:r>
        <w:rPr>
          <w:lang w:val="hu-HU"/>
        </w:rPr>
        <w:t>A menük kialakításakor o</w:t>
      </w:r>
      <w:r w:rsidR="00C745CE">
        <w:rPr>
          <w:lang w:val="hu-HU"/>
        </w:rPr>
        <w:t>dafigyelünk az ergonómiából tanult 7+-2 szabályra, vagyis arra, hogy a felhasználók átlagosan 7 dolgot tudnak megjegyezni és elkülöníteni. Ez azt jelenti, hogy egyik menübe sem szerencsés 7-nél több menüpontot tenni</w:t>
      </w:r>
      <w:r>
        <w:rPr>
          <w:lang w:val="hu-HU"/>
        </w:rPr>
        <w:t xml:space="preserve">, </w:t>
      </w:r>
      <w:r w:rsidR="00C745CE">
        <w:rPr>
          <w:lang w:val="hu-HU"/>
        </w:rPr>
        <w:t xml:space="preserve">9-nél </w:t>
      </w:r>
      <w:r>
        <w:rPr>
          <w:lang w:val="hu-HU"/>
        </w:rPr>
        <w:t>többet pedig szinte tilos!</w:t>
      </w:r>
    </w:p>
    <w:p w:rsidR="00F01166" w:rsidRDefault="00F01166" w:rsidP="0046502E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intuitivitás</w:t>
      </w:r>
      <w:proofErr w:type="spellEnd"/>
      <w:r>
        <w:rPr>
          <w:lang w:val="hu-HU"/>
        </w:rPr>
        <w:t xml:space="preserve"> érdekében minél kifejezőbb grafikus ikonok kiválasztására törekedtünk, és arra az esetre is felkészültünk, ha a felhasználó az igyekezetünk ellenére mégsem tudja kitalálni, milyen funkcióra alkalmas az ikon: az egeret bármelyikük fölé mozgatva </w:t>
      </w:r>
      <w:proofErr w:type="spellStart"/>
      <w:r>
        <w:rPr>
          <w:lang w:val="hu-HU"/>
        </w:rPr>
        <w:t>tooltip</w:t>
      </w:r>
      <w:proofErr w:type="spellEnd"/>
      <w:r>
        <w:rPr>
          <w:lang w:val="hu-HU"/>
        </w:rPr>
        <w:t xml:space="preserve"> jelenik meg.</w:t>
      </w:r>
    </w:p>
    <w:p w:rsidR="00AD3C4E" w:rsidRDefault="00E413A4" w:rsidP="0046502E">
      <w:pPr>
        <w:rPr>
          <w:lang w:val="hu-HU"/>
        </w:rPr>
      </w:pPr>
      <w:r>
        <w:rPr>
          <w:lang w:val="hu-HU"/>
        </w:rPr>
        <w:t xml:space="preserve">A program lokalizációra, azaz többféle nyelv támogatására alkalmas. Jelenleg az amerikai angol, illetve a magyar nyelv választható, de igény esetén gyorsan tudnánk még több nyelvvel bővíteni az alkalmazást. </w:t>
      </w:r>
    </w:p>
    <w:p w:rsidR="00AD3C4E" w:rsidRDefault="00AD3C4E" w:rsidP="00AD3C4E">
      <w:pPr>
        <w:rPr>
          <w:lang w:val="hu-HU"/>
        </w:rPr>
      </w:pPr>
      <w:r>
        <w:rPr>
          <w:lang w:val="hu-HU"/>
        </w:rPr>
        <w:br w:type="page"/>
      </w:r>
    </w:p>
    <w:p w:rsidR="00E413A4" w:rsidRPr="00B07841" w:rsidRDefault="00E413A4" w:rsidP="0046502E">
      <w:pPr>
        <w:rPr>
          <w:lang w:val="hu-HU"/>
        </w:rPr>
      </w:pPr>
    </w:p>
    <w:p w:rsidR="0046502E" w:rsidRPr="00B07841" w:rsidRDefault="0046502E" w:rsidP="0046502E">
      <w:pPr>
        <w:pStyle w:val="Cmsor1"/>
        <w:rPr>
          <w:lang w:val="hu-HU"/>
        </w:rPr>
      </w:pPr>
      <w:bookmarkStart w:id="9" w:name="_Toc405162638"/>
      <w:r w:rsidRPr="00B07841">
        <w:rPr>
          <w:lang w:val="hu-HU"/>
        </w:rPr>
        <w:t>Megvalósítás</w:t>
      </w:r>
      <w:bookmarkEnd w:id="9"/>
    </w:p>
    <w:p w:rsidR="00664036" w:rsidRDefault="00864861" w:rsidP="00AD3C4E">
      <w:pPr>
        <w:pStyle w:val="Cmsor2"/>
        <w:rPr>
          <w:lang w:val="hu-HU"/>
        </w:rPr>
      </w:pPr>
      <w:bookmarkStart w:id="10" w:name="_Toc405162639"/>
      <w:r>
        <w:rPr>
          <w:lang w:val="hu-HU"/>
        </w:rPr>
        <w:t>Osztálydiagram</w:t>
      </w:r>
      <w:bookmarkEnd w:id="10"/>
    </w:p>
    <w:p w:rsidR="00592C96" w:rsidRPr="00592C96" w:rsidRDefault="00592C96" w:rsidP="00592C96">
      <w:pPr>
        <w:rPr>
          <w:lang w:val="hu-HU"/>
        </w:rPr>
      </w:pPr>
      <w:r>
        <w:rPr>
          <w:lang w:val="hu-HU"/>
        </w:rPr>
        <w:t xml:space="preserve">Az alábbi osztálydiagramot Visual </w:t>
      </w:r>
      <w:proofErr w:type="spellStart"/>
      <w:r>
        <w:rPr>
          <w:lang w:val="hu-HU"/>
        </w:rPr>
        <w:t>Studio-val</w:t>
      </w:r>
      <w:proofErr w:type="spellEnd"/>
      <w:r>
        <w:rPr>
          <w:lang w:val="hu-HU"/>
        </w:rPr>
        <w:t xml:space="preserve"> generáltuk. Látható, hogy viszonylag </w:t>
      </w:r>
      <w:r w:rsidR="00107AD2">
        <w:rPr>
          <w:lang w:val="hu-HU"/>
        </w:rPr>
        <w:t>nagy</w:t>
      </w:r>
      <w:r>
        <w:rPr>
          <w:lang w:val="hu-HU"/>
        </w:rPr>
        <w:t>számú, 23 db osztályból áll a projekt forráskódja.</w:t>
      </w:r>
    </w:p>
    <w:p w:rsidR="00D7108F" w:rsidRDefault="00D7108F" w:rsidP="00EC31D7">
      <w:r>
        <w:rPr>
          <w:noProof/>
          <w:lang w:val="hu-HU" w:eastAsia="hu-HU"/>
        </w:rPr>
        <w:drawing>
          <wp:inline distT="0" distB="0" distL="0" distR="0" wp14:anchorId="65933C3E" wp14:editId="5C7AFFA5">
            <wp:extent cx="5753735" cy="4184015"/>
            <wp:effectExtent l="0" t="0" r="0" b="6985"/>
            <wp:docPr id="33" name="Kép 33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18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108F" w:rsidRPr="00D7108F" w:rsidRDefault="00D7108F" w:rsidP="00D7108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ábra: Az alkalmazás osztálydiagramja</w:t>
      </w:r>
    </w:p>
    <w:p w:rsidR="0064742B" w:rsidRDefault="00864861" w:rsidP="0064742B">
      <w:pPr>
        <w:pStyle w:val="Cmsor2"/>
        <w:rPr>
          <w:lang w:val="hu-HU"/>
        </w:rPr>
      </w:pPr>
      <w:bookmarkStart w:id="11" w:name="_Toc405162640"/>
      <w:r>
        <w:rPr>
          <w:lang w:val="hu-HU"/>
        </w:rPr>
        <w:t>K</w:t>
      </w:r>
      <w:r w:rsidR="0064742B" w:rsidRPr="00B07841">
        <w:rPr>
          <w:lang w:val="hu-HU"/>
        </w:rPr>
        <w:t>épernyőképek</w:t>
      </w:r>
      <w:bookmarkEnd w:id="11"/>
    </w:p>
    <w:p w:rsidR="007B3AC7" w:rsidRPr="007B3AC7" w:rsidRDefault="00AC04A8" w:rsidP="007B3AC7">
      <w:pPr>
        <w:pStyle w:val="Cmsor3"/>
        <w:rPr>
          <w:lang w:val="hu-HU"/>
        </w:rPr>
      </w:pPr>
      <w:bookmarkStart w:id="12" w:name="_Toc405162641"/>
      <w:r>
        <w:rPr>
          <w:lang w:val="hu-HU"/>
        </w:rPr>
        <w:t>Alapvető műveletek</w:t>
      </w:r>
      <w:r w:rsidR="00423EF9">
        <w:rPr>
          <w:lang w:val="hu-HU"/>
        </w:rPr>
        <w:t xml:space="preserve"> alakzatokkal</w:t>
      </w:r>
      <w:bookmarkEnd w:id="12"/>
    </w:p>
    <w:p w:rsidR="004A4A73" w:rsidRPr="004A4A73" w:rsidRDefault="004A4A73" w:rsidP="004A4A73">
      <w:pPr>
        <w:rPr>
          <w:lang w:val="hu-HU"/>
        </w:rPr>
      </w:pPr>
      <w:r>
        <w:rPr>
          <w:lang w:val="hu-HU"/>
        </w:rPr>
        <w:t xml:space="preserve">Az alábbi képen látható, hogy a programba betöltött különböző alakzatok tetszőlegesen mozgathatóak a vásznon, és a kirajzolási sorrend is állítható a nyilak segítségével. A képeket természetesen az </w:t>
      </w:r>
      <w:proofErr w:type="spellStart"/>
      <w:r>
        <w:rPr>
          <w:lang w:val="hu-HU"/>
        </w:rPr>
        <w:t>átlátszósági</w:t>
      </w:r>
      <w:proofErr w:type="spellEnd"/>
      <w:r>
        <w:rPr>
          <w:lang w:val="hu-HU"/>
        </w:rPr>
        <w:t xml:space="preserve"> információ figyelembevételével rajzolja ki</w:t>
      </w:r>
      <w:r w:rsidR="00766394">
        <w:rPr>
          <w:lang w:val="hu-HU"/>
        </w:rPr>
        <w:t xml:space="preserve"> a program</w:t>
      </w:r>
      <w:r>
        <w:rPr>
          <w:lang w:val="hu-HU"/>
        </w:rPr>
        <w:t>.</w:t>
      </w:r>
      <w:r w:rsidR="003E4E07">
        <w:rPr>
          <w:lang w:val="hu-HU"/>
        </w:rPr>
        <w:t xml:space="preserve"> Az alakzatoknak tetszőleges nevet lehet adni.</w:t>
      </w:r>
      <w:r w:rsidR="00BF0E9F">
        <w:rPr>
          <w:lang w:val="hu-HU"/>
        </w:rPr>
        <w:t xml:space="preserve"> Az alakzatot a kuka ikonnal ki is lehet törölni, ha a felhasználó úgy dönt, hogy </w:t>
      </w:r>
      <w:proofErr w:type="spellStart"/>
      <w:r w:rsidR="00BF0E9F">
        <w:rPr>
          <w:lang w:val="hu-HU"/>
        </w:rPr>
        <w:t>mégsincs</w:t>
      </w:r>
      <w:proofErr w:type="spellEnd"/>
      <w:r w:rsidR="00BF0E9F">
        <w:rPr>
          <w:lang w:val="hu-HU"/>
        </w:rPr>
        <w:t xml:space="preserve"> rá szüksége.</w:t>
      </w:r>
    </w:p>
    <w:p w:rsidR="00664036" w:rsidRDefault="009964AD" w:rsidP="00664036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17B7AA89" wp14:editId="11C2D732">
            <wp:extent cx="5943600" cy="44577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73" w:rsidRDefault="00664036" w:rsidP="0066403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5</w:t>
      </w:r>
      <w:r>
        <w:fldChar w:fldCharType="end"/>
      </w:r>
      <w:r>
        <w:t>. ábra: Több importált kép mozgatásával szép kompozíció alakítható ki</w:t>
      </w:r>
    </w:p>
    <w:p w:rsidR="00C527B2" w:rsidRPr="00C527B2" w:rsidRDefault="00C527B2" w:rsidP="00C527B2">
      <w:pPr>
        <w:rPr>
          <w:lang w:val="hu-HU"/>
        </w:rPr>
      </w:pPr>
      <w:r>
        <w:rPr>
          <w:lang w:val="hu-HU"/>
        </w:rPr>
        <w:t xml:space="preserve">Ha </w:t>
      </w:r>
      <w:r w:rsidR="00423EF9">
        <w:rPr>
          <w:lang w:val="hu-HU"/>
        </w:rPr>
        <w:t xml:space="preserve">a felhasználó </w:t>
      </w:r>
      <w:r>
        <w:rPr>
          <w:lang w:val="hu-HU"/>
        </w:rPr>
        <w:t>egy alak</w:t>
      </w:r>
      <w:r w:rsidR="00423EF9">
        <w:rPr>
          <w:lang w:val="hu-HU"/>
        </w:rPr>
        <w:t xml:space="preserve">zatból egynél többet szeretne, </w:t>
      </w:r>
      <w:r>
        <w:rPr>
          <w:lang w:val="hu-HU"/>
        </w:rPr>
        <w:t>például a ké</w:t>
      </w:r>
      <w:r w:rsidR="00423EF9">
        <w:rPr>
          <w:lang w:val="hu-HU"/>
        </w:rPr>
        <w:t>pen látható fát sok-sok almával kívánja díszíteni,</w:t>
      </w:r>
      <w:r>
        <w:rPr>
          <w:lang w:val="hu-HU"/>
        </w:rPr>
        <w:t xml:space="preserve"> akkor</w:t>
      </w:r>
      <w:r w:rsidR="00423EF9">
        <w:rPr>
          <w:lang w:val="hu-HU"/>
        </w:rPr>
        <w:t xml:space="preserve"> a többszöri importáláson kívül a másolásra is lehetősége van.</w:t>
      </w:r>
    </w:p>
    <w:p w:rsidR="00C527B2" w:rsidRDefault="00C527B2" w:rsidP="00C527B2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0A4F8D77" wp14:editId="28F2D171">
            <wp:extent cx="5943600" cy="44577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A8" w:rsidRDefault="00C527B2" w:rsidP="00C527B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6</w:t>
      </w:r>
      <w:r>
        <w:fldChar w:fldCharType="end"/>
      </w:r>
      <w:r>
        <w:t>. ábra: Másolás működése</w:t>
      </w:r>
    </w:p>
    <w:p w:rsidR="00D00ADB" w:rsidRDefault="00423EF9" w:rsidP="00423EF9">
      <w:pPr>
        <w:rPr>
          <w:lang w:val="hu-HU"/>
        </w:rPr>
      </w:pPr>
      <w:r>
        <w:rPr>
          <w:lang w:val="hu-HU"/>
        </w:rPr>
        <w:t xml:space="preserve">Ha a felhasználó elégedett az elkészített képpel, </w:t>
      </w:r>
      <w:proofErr w:type="gramStart"/>
      <w:r>
        <w:rPr>
          <w:lang w:val="hu-HU"/>
        </w:rPr>
        <w:t>akkor .</w:t>
      </w:r>
      <w:proofErr w:type="spellStart"/>
      <w:r>
        <w:rPr>
          <w:lang w:val="hu-HU"/>
        </w:rPr>
        <w:t>png</w:t>
      </w:r>
      <w:proofErr w:type="spellEnd"/>
      <w:proofErr w:type="gramEnd"/>
      <w:r>
        <w:rPr>
          <w:lang w:val="hu-HU"/>
        </w:rPr>
        <w:t xml:space="preserve"> képfájlba exportálhatja. Ha később is dolgozni kíván rajta, akkor </w:t>
      </w:r>
      <w:proofErr w:type="gramStart"/>
      <w:r>
        <w:rPr>
          <w:lang w:val="hu-HU"/>
        </w:rPr>
        <w:t>egy .</w:t>
      </w:r>
      <w:proofErr w:type="spellStart"/>
      <w:r>
        <w:rPr>
          <w:lang w:val="hu-HU"/>
        </w:rPr>
        <w:t>spt</w:t>
      </w:r>
      <w:proofErr w:type="spellEnd"/>
      <w:proofErr w:type="gramEnd"/>
      <w:r>
        <w:rPr>
          <w:lang w:val="hu-HU"/>
        </w:rPr>
        <w:t xml:space="preserve"> kiterjesztésű </w:t>
      </w:r>
      <w:proofErr w:type="spellStart"/>
      <w:r>
        <w:rPr>
          <w:lang w:val="hu-HU"/>
        </w:rPr>
        <w:t>SmartPaint</w:t>
      </w:r>
      <w:proofErr w:type="spellEnd"/>
      <w:r>
        <w:rPr>
          <w:lang w:val="hu-HU"/>
        </w:rPr>
        <w:t xml:space="preserve"> projektfájlba mentheti a munkáját. Ezt a fájlt betöltve ugyanott folytathatja a munkát, ahol abbahagyta.</w:t>
      </w:r>
    </w:p>
    <w:p w:rsidR="00D00ADB" w:rsidRDefault="00D00ADB" w:rsidP="00D00ADB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4459E2BD" wp14:editId="3948FFDD">
            <wp:extent cx="5943600" cy="3651885"/>
            <wp:effectExtent l="0" t="0" r="0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ADB" w:rsidRDefault="00D00ADB" w:rsidP="00D00AD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7</w:t>
      </w:r>
      <w:r>
        <w:fldChar w:fldCharType="end"/>
      </w:r>
      <w:r>
        <w:t>. ábra: Projekt mentését végző dialógus</w:t>
      </w:r>
      <w:r w:rsidR="009A2D21">
        <w:t>ablak</w:t>
      </w:r>
    </w:p>
    <w:p w:rsidR="00423EF9" w:rsidRPr="00423EF9" w:rsidRDefault="00423EF9" w:rsidP="00423EF9">
      <w:pPr>
        <w:rPr>
          <w:lang w:val="hu-HU"/>
        </w:rPr>
      </w:pPr>
      <w:r>
        <w:rPr>
          <w:lang w:val="hu-HU"/>
        </w:rPr>
        <w:t xml:space="preserve"> </w:t>
      </w:r>
    </w:p>
    <w:p w:rsidR="007B3AC7" w:rsidRPr="007B3AC7" w:rsidRDefault="007B3AC7" w:rsidP="007B3AC7">
      <w:pPr>
        <w:pStyle w:val="Cmsor3"/>
        <w:rPr>
          <w:lang w:val="hu-HU"/>
        </w:rPr>
      </w:pPr>
      <w:bookmarkStart w:id="13" w:name="_Toc405162642"/>
      <w:r>
        <w:rPr>
          <w:lang w:val="hu-HU"/>
        </w:rPr>
        <w:t>Ecset és radír</w:t>
      </w:r>
      <w:bookmarkEnd w:id="13"/>
    </w:p>
    <w:p w:rsidR="003F00F9" w:rsidRPr="003F00F9" w:rsidRDefault="003F00F9" w:rsidP="003F00F9">
      <w:pPr>
        <w:rPr>
          <w:lang w:val="hu-HU"/>
        </w:rPr>
      </w:pPr>
      <w:r>
        <w:rPr>
          <w:lang w:val="hu-HU"/>
        </w:rPr>
        <w:t>A beimportált képekre</w:t>
      </w:r>
      <w:r w:rsidR="00FF57DF">
        <w:rPr>
          <w:lang w:val="hu-HU"/>
        </w:rPr>
        <w:t xml:space="preserve"> tetszőlegesen kiválasztott szí</w:t>
      </w:r>
      <w:r>
        <w:rPr>
          <w:lang w:val="hu-HU"/>
        </w:rPr>
        <w:t>ne</w:t>
      </w:r>
      <w:r w:rsidR="00DD26B4">
        <w:rPr>
          <w:lang w:val="hu-HU"/>
        </w:rPr>
        <w:t>kke</w:t>
      </w:r>
      <w:r w:rsidR="00046424">
        <w:rPr>
          <w:lang w:val="hu-HU"/>
        </w:rPr>
        <w:t>l rajzolhatunk az ecset segítségével. Lehetőségünk van előre megadott kész színekkel dolgozni, de a haladó felhasználók bármilyen színt kiválaszthatnak a spektrumon, sőt, akár RGB kóddal is megadhatják.</w:t>
      </w:r>
    </w:p>
    <w:p w:rsidR="008043D4" w:rsidRDefault="00C60155" w:rsidP="008043D4">
      <w:pPr>
        <w:keepNext/>
      </w:pPr>
      <w:r>
        <w:rPr>
          <w:noProof/>
          <w:lang w:val="hu-HU" w:eastAsia="hu-HU"/>
        </w:rPr>
        <w:lastRenderedPageBreak/>
        <w:drawing>
          <wp:inline distT="0" distB="0" distL="0" distR="0" wp14:anchorId="628DA769" wp14:editId="11542C99">
            <wp:extent cx="5645888" cy="4234416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7556" cy="423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F9" w:rsidRDefault="008043D4" w:rsidP="008043D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8</w:t>
      </w:r>
      <w:r>
        <w:fldChar w:fldCharType="end"/>
      </w:r>
      <w:r>
        <w:t>. ábra: Rajzolás tetszőleges színekkel</w:t>
      </w:r>
    </w:p>
    <w:p w:rsidR="008043D4" w:rsidRDefault="008043D4" w:rsidP="008043D4">
      <w:pPr>
        <w:keepNext/>
        <w:jc w:val="center"/>
      </w:pPr>
      <w:r>
        <w:rPr>
          <w:noProof/>
          <w:lang w:val="hu-HU" w:eastAsia="hu-HU"/>
        </w:rPr>
        <w:drawing>
          <wp:inline distT="0" distB="0" distL="0" distR="0" wp14:anchorId="2D1F0E89" wp14:editId="1B7D6CD2">
            <wp:extent cx="3508744" cy="3116462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75" cy="312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D4" w:rsidRDefault="008043D4" w:rsidP="008043D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9</w:t>
      </w:r>
      <w:r>
        <w:fldChar w:fldCharType="end"/>
      </w:r>
      <w:r>
        <w:t xml:space="preserve">. ábra: Színválasztó komponens </w:t>
      </w:r>
      <w:r w:rsidR="00046424">
        <w:t>s</w:t>
      </w:r>
      <w:r>
        <w:t xml:space="preserve">tandard nézete, ahol </w:t>
      </w:r>
      <w:r w:rsidR="00135615">
        <w:t>rengeteg</w:t>
      </w:r>
      <w:r>
        <w:t xml:space="preserve"> előre definiált szín közül választhatunk</w:t>
      </w:r>
    </w:p>
    <w:p w:rsidR="008043D4" w:rsidRDefault="008043D4" w:rsidP="008043D4">
      <w:pPr>
        <w:keepNext/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1B383405" wp14:editId="563053FF">
            <wp:extent cx="3987210" cy="2650368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736" cy="265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D4" w:rsidRDefault="008043D4" w:rsidP="008043D4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10</w:t>
      </w:r>
      <w:r>
        <w:fldChar w:fldCharType="end"/>
      </w:r>
      <w:r>
        <w:t>. ábra</w:t>
      </w:r>
      <w:r w:rsidR="00046424">
        <w:t>: Színválasztó komponens h</w:t>
      </w:r>
      <w:r>
        <w:t>aladó nézete, ahol bármilyen színt elő lehet állítani</w:t>
      </w:r>
    </w:p>
    <w:p w:rsidR="003E4E07" w:rsidRPr="003E4E07" w:rsidRDefault="003E4E07" w:rsidP="003E4E07">
      <w:pPr>
        <w:rPr>
          <w:lang w:val="hu-HU"/>
        </w:rPr>
      </w:pPr>
      <w:r>
        <w:rPr>
          <w:lang w:val="hu-HU"/>
        </w:rPr>
        <w:t>A rajzoláson kívül radírozásra is van lehetőség, ami a színes pixelt teljesen átlátszóvá alakítja át.</w:t>
      </w:r>
    </w:p>
    <w:p w:rsidR="003E4E07" w:rsidRDefault="003E536D" w:rsidP="003E4E07">
      <w:pPr>
        <w:keepNext/>
      </w:pPr>
      <w:r>
        <w:rPr>
          <w:noProof/>
          <w:lang w:val="hu-HU" w:eastAsia="hu-HU"/>
        </w:rPr>
        <w:drawing>
          <wp:inline distT="0" distB="0" distL="0" distR="0" wp14:anchorId="12A311BF" wp14:editId="5FA15810">
            <wp:extent cx="5943600" cy="44577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E07" w:rsidRDefault="003E4E07" w:rsidP="003E4E0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11</w:t>
      </w:r>
      <w:r>
        <w:fldChar w:fldCharType="end"/>
      </w:r>
      <w:r>
        <w:t>. ábra</w:t>
      </w:r>
      <w:proofErr w:type="gramStart"/>
      <w:r>
        <w:t>:Radír</w:t>
      </w:r>
      <w:proofErr w:type="gramEnd"/>
      <w:r>
        <w:t xml:space="preserve"> használata</w:t>
      </w:r>
    </w:p>
    <w:p w:rsidR="007B3AC7" w:rsidRPr="007B3AC7" w:rsidRDefault="007B3AC7" w:rsidP="007B3AC7">
      <w:pPr>
        <w:pStyle w:val="Cmsor3"/>
        <w:rPr>
          <w:lang w:val="hu-HU"/>
        </w:rPr>
      </w:pPr>
      <w:bookmarkStart w:id="14" w:name="_Toc405162643"/>
      <w:r>
        <w:rPr>
          <w:lang w:val="hu-HU"/>
        </w:rPr>
        <w:lastRenderedPageBreak/>
        <w:t>Transzformációk</w:t>
      </w:r>
      <w:bookmarkEnd w:id="14"/>
    </w:p>
    <w:p w:rsidR="007B3AC7" w:rsidRPr="007B3AC7" w:rsidRDefault="004C6227" w:rsidP="007B3AC7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SmartPaint</w:t>
      </w:r>
      <w:proofErr w:type="spellEnd"/>
      <w:r>
        <w:rPr>
          <w:lang w:val="hu-HU"/>
        </w:rPr>
        <w:t xml:space="preserve"> alapvetően </w:t>
      </w:r>
      <w:r w:rsidR="00633D6C">
        <w:rPr>
          <w:lang w:val="hu-HU"/>
        </w:rPr>
        <w:t>három</w:t>
      </w:r>
      <w:r>
        <w:rPr>
          <w:lang w:val="hu-HU"/>
        </w:rPr>
        <w:t xml:space="preserve"> beépített transzformációt tart</w:t>
      </w:r>
      <w:r w:rsidR="00633D6C">
        <w:rPr>
          <w:lang w:val="hu-HU"/>
        </w:rPr>
        <w:t xml:space="preserve">almaz: </w:t>
      </w:r>
      <w:r w:rsidR="00BB12DC">
        <w:rPr>
          <w:lang w:val="hu-HU"/>
        </w:rPr>
        <w:t>a különálló foltokra bontást, az összeolvasztást</w:t>
      </w:r>
      <w:r w:rsidR="00633D6C">
        <w:rPr>
          <w:lang w:val="hu-HU"/>
        </w:rPr>
        <w:t xml:space="preserve"> </w:t>
      </w:r>
      <w:r w:rsidR="00BB12DC">
        <w:rPr>
          <w:lang w:val="hu-HU"/>
        </w:rPr>
        <w:t xml:space="preserve">és </w:t>
      </w:r>
      <w:r>
        <w:rPr>
          <w:lang w:val="hu-HU"/>
        </w:rPr>
        <w:t xml:space="preserve">az eróziót. </w:t>
      </w:r>
      <w:r w:rsidR="00BB12DC">
        <w:rPr>
          <w:lang w:val="hu-HU"/>
        </w:rPr>
        <w:t>A bontás</w:t>
      </w:r>
      <w:r w:rsidR="009C59DD">
        <w:rPr>
          <w:lang w:val="hu-HU"/>
        </w:rPr>
        <w:t>, ahogyan a neve is sugallja, a képet több külön alakzatra bontja úgy, hogy a bontás után minden alakzat összefüggő legyen.</w:t>
      </w:r>
      <w:r w:rsidR="00BB12DC">
        <w:rPr>
          <w:lang w:val="hu-HU"/>
        </w:rPr>
        <w:t xml:space="preserve"> </w:t>
      </w:r>
      <w:r>
        <w:rPr>
          <w:lang w:val="hu-HU"/>
        </w:rPr>
        <w:t>Az összeolvasztás lényege, hogy két alakzat eggyé válik. A lent bemutatott példában a különálló fa és létra összeolvasztásával jön létre a fa+létra nevű alakzat.</w:t>
      </w:r>
    </w:p>
    <w:tbl>
      <w:tblPr>
        <w:tblStyle w:val="Rcsostblzat"/>
        <w:tblW w:w="96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17"/>
      </w:tblGrid>
      <w:tr w:rsidR="003E4E07" w:rsidTr="00290BCC">
        <w:trPr>
          <w:trHeight w:val="3535"/>
        </w:trPr>
        <w:tc>
          <w:tcPr>
            <w:tcW w:w="4815" w:type="dxa"/>
          </w:tcPr>
          <w:p w:rsidR="003E4E07" w:rsidRDefault="003E4E07" w:rsidP="003E4E07">
            <w:pPr>
              <w:rPr>
                <w:lang w:val="hu-HU"/>
              </w:rPr>
            </w:pPr>
            <w:r>
              <w:rPr>
                <w:noProof/>
                <w:lang w:val="hu-HU" w:eastAsia="hu-HU"/>
              </w:rPr>
              <w:drawing>
                <wp:inline distT="0" distB="0" distL="0" distR="0" wp14:anchorId="33EB948C" wp14:editId="6FAE8690">
                  <wp:extent cx="2885438" cy="2164080"/>
                  <wp:effectExtent l="0" t="0" r="0" b="7620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504" cy="2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7" w:type="dxa"/>
          </w:tcPr>
          <w:p w:rsidR="003E4E07" w:rsidRDefault="004C6227" w:rsidP="003E4E07">
            <w:pPr>
              <w:keepNext/>
              <w:rPr>
                <w:lang w:val="hu-HU"/>
              </w:rPr>
            </w:pPr>
            <w:r>
              <w:rPr>
                <w:noProof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43F36FD" wp14:editId="382D89B0">
                      <wp:simplePos x="0" y="0"/>
                      <wp:positionH relativeFrom="column">
                        <wp:posOffset>-229870</wp:posOffset>
                      </wp:positionH>
                      <wp:positionV relativeFrom="paragraph">
                        <wp:posOffset>866775</wp:posOffset>
                      </wp:positionV>
                      <wp:extent cx="466725" cy="276225"/>
                      <wp:effectExtent l="0" t="19050" r="47625" b="47625"/>
                      <wp:wrapNone/>
                      <wp:docPr id="13" name="Jobbra nyí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2762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BE16B90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Jobbra nyíl 13" o:spid="_x0000_s1026" type="#_x0000_t13" style="position:absolute;margin-left:-18.1pt;margin-top:68.25pt;width:36.75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" adj="15208" fillcolor="#f07f09 [3204]" strokecolor="#773f04 [1604]" strokeweight="1pt"/>
                  </w:pict>
                </mc:Fallback>
              </mc:AlternateContent>
            </w:r>
            <w:r w:rsidR="003E4E07">
              <w:rPr>
                <w:noProof/>
                <w:lang w:val="hu-HU" w:eastAsia="hu-HU"/>
              </w:rPr>
              <w:drawing>
                <wp:inline distT="0" distB="0" distL="0" distR="0" wp14:anchorId="4607EF7E" wp14:editId="397B8459">
                  <wp:extent cx="2886075" cy="2164556"/>
                  <wp:effectExtent l="0" t="0" r="0" b="762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02" cy="2170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15" w:name="_GoBack"/>
        <w:bookmarkEnd w:id="15"/>
      </w:tr>
    </w:tbl>
    <w:p w:rsidR="003E4E07" w:rsidRDefault="003E4E07" w:rsidP="003E4E0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12</w:t>
      </w:r>
      <w:r>
        <w:fldChar w:fldCharType="end"/>
      </w:r>
      <w:r>
        <w:t>. ábra</w:t>
      </w:r>
      <w:r w:rsidR="0094089F">
        <w:t>: Összeolvasztás működés: létrából és fából ’</w:t>
      </w:r>
      <w:proofErr w:type="spellStart"/>
      <w:r w:rsidR="0094089F">
        <w:t>fa</w:t>
      </w:r>
      <w:proofErr w:type="spellEnd"/>
      <w:r w:rsidR="0094089F">
        <w:t>+létra’ lett</w:t>
      </w:r>
    </w:p>
    <w:p w:rsidR="00FF5858" w:rsidRDefault="00FF5858" w:rsidP="00FF5858">
      <w:pPr>
        <w:rPr>
          <w:lang w:val="hu-HU"/>
        </w:rPr>
      </w:pPr>
      <w:r>
        <w:rPr>
          <w:lang w:val="hu-HU"/>
        </w:rPr>
        <w:t>Az erózió</w:t>
      </w:r>
      <w:r w:rsidR="007C6CB2">
        <w:rPr>
          <w:lang w:val="hu-HU"/>
        </w:rPr>
        <w:t xml:space="preserve"> egy olyan transzformáció, ami a kiválasztott alakzatok szélső pixeleit kivágja.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616"/>
        <w:gridCol w:w="4734"/>
      </w:tblGrid>
      <w:tr w:rsidR="007C6CB2" w:rsidTr="007C6CB2">
        <w:tc>
          <w:tcPr>
            <w:tcW w:w="4675" w:type="dxa"/>
          </w:tcPr>
          <w:p w:rsidR="007C6CB2" w:rsidRDefault="007C6CB2" w:rsidP="00FF5858">
            <w:pPr>
              <w:rPr>
                <w:lang w:val="hu-HU"/>
              </w:rPr>
            </w:pPr>
            <w:r>
              <w:rPr>
                <w:noProof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B939CAF" wp14:editId="38EEA44A">
                      <wp:simplePos x="0" y="0"/>
                      <wp:positionH relativeFrom="column">
                        <wp:posOffset>2642870</wp:posOffset>
                      </wp:positionH>
                      <wp:positionV relativeFrom="paragraph">
                        <wp:posOffset>966470</wp:posOffset>
                      </wp:positionV>
                      <wp:extent cx="466725" cy="276225"/>
                      <wp:effectExtent l="0" t="19050" r="47625" b="47625"/>
                      <wp:wrapNone/>
                      <wp:docPr id="16" name="Jobbra nyí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6725" cy="2762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E5F962" id="Jobbra nyíl 16" o:spid="_x0000_s1026" type="#_x0000_t13" style="position:absolute;margin-left:208.1pt;margin-top:76.1pt;width:36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" adj="15208" fillcolor="#f07f09 [3204]" strokecolor="#773f04 [1604]" strokeweight="1pt"/>
                  </w:pict>
                </mc:Fallback>
              </mc:AlternateContent>
            </w:r>
            <w:r>
              <w:object w:dxaOrig="8790" w:dyaOrig="6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2pt;height:162.7pt" o:ole="">
                  <v:imagedata r:id="rId20" o:title=""/>
                </v:shape>
                <o:OLEObject Type="Embed" ProgID="PBrush" ShapeID="_x0000_i1025" DrawAspect="Content" ObjectID="_1478906428" r:id="rId21"/>
              </w:object>
            </w:r>
          </w:p>
        </w:tc>
        <w:tc>
          <w:tcPr>
            <w:tcW w:w="4675" w:type="dxa"/>
          </w:tcPr>
          <w:p w:rsidR="007C6CB2" w:rsidRDefault="007C6CB2" w:rsidP="007C6CB2">
            <w:pPr>
              <w:keepNext/>
              <w:rPr>
                <w:lang w:val="hu-HU"/>
              </w:rPr>
            </w:pPr>
            <w:r>
              <w:object w:dxaOrig="8610" w:dyaOrig="5805">
                <v:shape id="_x0000_i1026" type="#_x0000_t75" style="width:233.75pt;height:158.05pt" o:ole="">
                  <v:imagedata r:id="rId22" o:title=""/>
                </v:shape>
                <o:OLEObject Type="Embed" ProgID="PBrush" ShapeID="_x0000_i1026" DrawAspect="Content" ObjectID="_1478906429" r:id="rId23"/>
              </w:object>
            </w:r>
          </w:p>
        </w:tc>
      </w:tr>
    </w:tbl>
    <w:p w:rsidR="007C6CB2" w:rsidRDefault="007C6CB2" w:rsidP="007C6CB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D7108F">
        <w:rPr>
          <w:noProof/>
        </w:rPr>
        <w:t>13</w:t>
      </w:r>
      <w:r>
        <w:fldChar w:fldCharType="end"/>
      </w:r>
      <w:r>
        <w:t>. ábra: Erózió működése (a képen 4 iteráció eredménye látható)</w:t>
      </w:r>
    </w:p>
    <w:p w:rsidR="00633D6C" w:rsidRPr="00633D6C" w:rsidRDefault="00392572" w:rsidP="00633D6C">
      <w:pPr>
        <w:rPr>
          <w:lang w:val="hu-HU"/>
        </w:rPr>
      </w:pPr>
      <w:r>
        <w:rPr>
          <w:lang w:val="hu-HU"/>
        </w:rPr>
        <w:t xml:space="preserve">Az alkalmazás érdekessége, hogy a transzformációkat dinamikusan tölti be egy </w:t>
      </w:r>
      <w:proofErr w:type="spellStart"/>
      <w:r>
        <w:rPr>
          <w:lang w:val="hu-HU"/>
        </w:rPr>
        <w:t>Plugins</w:t>
      </w:r>
      <w:proofErr w:type="spellEnd"/>
      <w:r>
        <w:rPr>
          <w:lang w:val="hu-HU"/>
        </w:rPr>
        <w:t xml:space="preserve"> nevű mappából. </w:t>
      </w:r>
      <w:r w:rsidR="00604ADF">
        <w:rPr>
          <w:lang w:val="hu-HU"/>
        </w:rPr>
        <w:t xml:space="preserve">Ez azt jelenti, hogy bárki írhat saját transzformációt. Ha ez a megfelelő interfészt implementálja, és </w:t>
      </w:r>
      <w:proofErr w:type="spellStart"/>
      <w:r w:rsidR="00604ADF">
        <w:rPr>
          <w:lang w:val="hu-HU"/>
        </w:rPr>
        <w:t>dll-ként</w:t>
      </w:r>
      <w:proofErr w:type="spellEnd"/>
      <w:r w:rsidR="00604ADF">
        <w:rPr>
          <w:lang w:val="hu-HU"/>
        </w:rPr>
        <w:t xml:space="preserve"> behelyezik a </w:t>
      </w:r>
      <w:proofErr w:type="spellStart"/>
      <w:r w:rsidR="00604ADF">
        <w:rPr>
          <w:lang w:val="hu-HU"/>
        </w:rPr>
        <w:t>Plugins</w:t>
      </w:r>
      <w:proofErr w:type="spellEnd"/>
      <w:r w:rsidR="00604ADF">
        <w:rPr>
          <w:lang w:val="hu-HU"/>
        </w:rPr>
        <w:t xml:space="preserve"> mappába, akkor az egyéni transzformáció is ugyanúgy használható, mint a beépítettek. (Ehhez hasonló módon működik a Paint</w:t>
      </w:r>
      <w:proofErr w:type="gramStart"/>
      <w:r w:rsidR="00604ADF">
        <w:rPr>
          <w:lang w:val="hu-HU"/>
        </w:rPr>
        <w:t>.NET</w:t>
      </w:r>
      <w:proofErr w:type="gramEnd"/>
      <w:r w:rsidR="00604ADF">
        <w:rPr>
          <w:lang w:val="hu-HU"/>
        </w:rPr>
        <w:t xml:space="preserve"> nevű népszerű rajzprogram </w:t>
      </w:r>
      <w:proofErr w:type="spellStart"/>
      <w:r w:rsidR="00604ADF">
        <w:rPr>
          <w:lang w:val="hu-HU"/>
        </w:rPr>
        <w:t>pluginokkal</w:t>
      </w:r>
      <w:proofErr w:type="spellEnd"/>
      <w:r w:rsidR="00604ADF">
        <w:rPr>
          <w:lang w:val="hu-HU"/>
        </w:rPr>
        <w:t xml:space="preserve"> való bővítése is.)</w:t>
      </w:r>
    </w:p>
    <w:p w:rsidR="0046502E" w:rsidRPr="00B07841" w:rsidRDefault="0046502E" w:rsidP="0046502E">
      <w:pPr>
        <w:rPr>
          <w:lang w:val="hu-HU"/>
        </w:rPr>
      </w:pPr>
    </w:p>
    <w:p w:rsidR="0046502E" w:rsidRPr="00B07841" w:rsidRDefault="0046502E" w:rsidP="0046502E">
      <w:pPr>
        <w:pStyle w:val="Cmsor1"/>
        <w:rPr>
          <w:lang w:val="hu-HU"/>
        </w:rPr>
      </w:pPr>
      <w:bookmarkStart w:id="16" w:name="_Toc405162644"/>
      <w:r w:rsidRPr="00B07841">
        <w:rPr>
          <w:lang w:val="hu-HU"/>
        </w:rPr>
        <w:lastRenderedPageBreak/>
        <w:t>Összefoglalás</w:t>
      </w:r>
      <w:bookmarkEnd w:id="16"/>
    </w:p>
    <w:p w:rsidR="007B5C48" w:rsidRDefault="007B5C48" w:rsidP="007B5C48">
      <w:pPr>
        <w:pStyle w:val="Cmsor2"/>
        <w:rPr>
          <w:lang w:val="hu-HU"/>
        </w:rPr>
      </w:pPr>
      <w:bookmarkStart w:id="17" w:name="_Toc405162645"/>
      <w:r w:rsidRPr="00B07841">
        <w:rPr>
          <w:lang w:val="hu-HU"/>
        </w:rPr>
        <w:t>Kihívások, tanulságok</w:t>
      </w:r>
      <w:bookmarkEnd w:id="17"/>
    </w:p>
    <w:p w:rsidR="00C30446" w:rsidRDefault="00C30446" w:rsidP="00C30446">
      <w:pPr>
        <w:rPr>
          <w:lang w:val="hu-HU"/>
        </w:rPr>
      </w:pPr>
      <w:r>
        <w:rPr>
          <w:lang w:val="hu-HU"/>
        </w:rPr>
        <w:t xml:space="preserve">A fejlesztés során mélyebben megismertük </w:t>
      </w:r>
      <w:proofErr w:type="gramStart"/>
      <w:r>
        <w:rPr>
          <w:lang w:val="hu-HU"/>
        </w:rPr>
        <w:t>a .NET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sokrétűségét, és a WPF felhasználói felület gazdag funkcionalitását. </w:t>
      </w:r>
      <w:r w:rsidR="00F51DF7">
        <w:rPr>
          <w:lang w:val="hu-HU"/>
        </w:rPr>
        <w:t xml:space="preserve">Néhány bonyolultabb esetben kihívást jelentett a modell és a nézet összekapcsolásakor a változásértesítés megvalósítása. </w:t>
      </w:r>
      <w:r>
        <w:rPr>
          <w:lang w:val="hu-HU"/>
        </w:rPr>
        <w:t>Ezen kívül az eróziót előállító képfeldolgozó algoritmust is megismertük.</w:t>
      </w:r>
    </w:p>
    <w:p w:rsidR="00E75E4F" w:rsidRDefault="00E75E4F" w:rsidP="00C30446">
      <w:pPr>
        <w:rPr>
          <w:lang w:val="hu-HU"/>
        </w:rPr>
      </w:pPr>
      <w:r>
        <w:rPr>
          <w:lang w:val="hu-HU"/>
        </w:rPr>
        <w:t xml:space="preserve">Kihívást jelentett a radírozás megvalósítása amiatt, hogy a WPF rajzolóutasításai alapvetően nincsenek erre felkészítve. A radírozást ezért végül úgy kellett megoldanunk, hogy tömb szinten töröltük a megfelelő pixeleket, miután a képet </w:t>
      </w:r>
      <w:proofErr w:type="spellStart"/>
      <w:r>
        <w:rPr>
          <w:lang w:val="hu-HU"/>
        </w:rPr>
        <w:t>WriteableBitmappá</w:t>
      </w:r>
      <w:proofErr w:type="spellEnd"/>
      <w:r>
        <w:rPr>
          <w:lang w:val="hu-HU"/>
        </w:rPr>
        <w:t xml:space="preserve"> alakítottuk át.</w:t>
      </w:r>
    </w:p>
    <w:p w:rsidR="00E75E4F" w:rsidRDefault="00E75E4F" w:rsidP="00C30446">
      <w:pPr>
        <w:rPr>
          <w:lang w:val="hu-HU"/>
        </w:rPr>
      </w:pPr>
      <w:r>
        <w:rPr>
          <w:lang w:val="hu-HU"/>
        </w:rPr>
        <w:t xml:space="preserve">Az alkalmazás futása során számos konverzióra van szükség </w:t>
      </w:r>
      <w:proofErr w:type="spellStart"/>
      <w:r w:rsidR="009314A5">
        <w:rPr>
          <w:lang w:val="hu-HU"/>
        </w:rPr>
        <w:t>BitmapImage</w:t>
      </w:r>
      <w:proofErr w:type="spellEnd"/>
      <w:r w:rsidR="009314A5">
        <w:rPr>
          <w:lang w:val="hu-HU"/>
        </w:rPr>
        <w:t xml:space="preserve">, </w:t>
      </w:r>
      <w:proofErr w:type="spellStart"/>
      <w:r w:rsidR="009314A5">
        <w:rPr>
          <w:lang w:val="hu-HU"/>
        </w:rPr>
        <w:t>WriteableBitmap</w:t>
      </w:r>
      <w:proofErr w:type="spellEnd"/>
      <w:r w:rsidR="009314A5">
        <w:rPr>
          <w:lang w:val="hu-HU"/>
        </w:rPr>
        <w:t xml:space="preserve"> és </w:t>
      </w:r>
      <w:proofErr w:type="spellStart"/>
      <w:r>
        <w:rPr>
          <w:lang w:val="hu-HU"/>
        </w:rPr>
        <w:t>RenderTargetBitmap</w:t>
      </w:r>
      <w:proofErr w:type="spellEnd"/>
      <w:r w:rsidR="009314A5">
        <w:rPr>
          <w:lang w:val="hu-HU"/>
        </w:rPr>
        <w:t xml:space="preserve"> között, ugyanis a WPF különböző utasításai különböző képformátumokon operálnak.</w:t>
      </w:r>
    </w:p>
    <w:p w:rsidR="009314A5" w:rsidRPr="00C30446" w:rsidRDefault="009314A5" w:rsidP="00C30446">
      <w:pPr>
        <w:rPr>
          <w:lang w:val="hu-HU"/>
        </w:rPr>
      </w:pPr>
      <w:r>
        <w:rPr>
          <w:lang w:val="hu-HU"/>
        </w:rPr>
        <w:t>A fentiek tanulsága, hogy a WPF ugyan a legtöbb esetben nagyon egyszerűen és hatékonyan használható UI fejlesztése, sajnos nem rajzolóprogram készítésére van kitalálva.</w:t>
      </w:r>
    </w:p>
    <w:p w:rsidR="007B5C48" w:rsidRDefault="007B5C48" w:rsidP="007B5C48">
      <w:pPr>
        <w:pStyle w:val="Cmsor2"/>
        <w:rPr>
          <w:lang w:val="hu-HU"/>
        </w:rPr>
      </w:pPr>
      <w:bookmarkStart w:id="18" w:name="_Toc405162646"/>
      <w:r w:rsidRPr="00B07841">
        <w:rPr>
          <w:lang w:val="hu-HU"/>
        </w:rPr>
        <w:t>Továbbfejlesztési lehetőségek</w:t>
      </w:r>
      <w:bookmarkEnd w:id="18"/>
    </w:p>
    <w:p w:rsidR="001176F3" w:rsidRPr="001176F3" w:rsidRDefault="001176F3" w:rsidP="001176F3">
      <w:p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SmartPaintet</w:t>
      </w:r>
      <w:proofErr w:type="spellEnd"/>
      <w:r>
        <w:rPr>
          <w:lang w:val="hu-HU"/>
        </w:rPr>
        <w:t xml:space="preserve"> </w:t>
      </w:r>
      <w:r w:rsidR="005B40DE">
        <w:rPr>
          <w:lang w:val="hu-HU"/>
        </w:rPr>
        <w:t>természetesen rengeteg hasznos funkcióval lehetne még bővíteni, aminek csak a fejlesztőcsapat ideje szab határt. Néhány lehetőség a teljesség igénye nélkül: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 transzformáció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 támogatott nyelv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Többféle méretű, alakú, illetve stílusú ecset és radír</w:t>
      </w:r>
    </w:p>
    <w:p w:rsidR="00ED3C3A" w:rsidRDefault="00ED3C3A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Átméretezhető rajzvászon</w:t>
      </w:r>
    </w:p>
    <w:p w:rsidR="001E534B" w:rsidRPr="00ED3C3A" w:rsidRDefault="001E534B" w:rsidP="00ED3C3A">
      <w:pPr>
        <w:pStyle w:val="Listaszerbekezds"/>
        <w:numPr>
          <w:ilvl w:val="0"/>
          <w:numId w:val="15"/>
        </w:numPr>
        <w:rPr>
          <w:lang w:val="hu-HU"/>
        </w:rPr>
      </w:pPr>
      <w:r>
        <w:rPr>
          <w:lang w:val="hu-HU"/>
        </w:rPr>
        <w:t>Olyan felhasználói élményt javító funkciók, mint például visszavonás, kilépés előtt változások mentésének megkérdezése</w:t>
      </w:r>
    </w:p>
    <w:p w:rsidR="009A172C" w:rsidRPr="00857D42" w:rsidRDefault="00D73841" w:rsidP="009A172C">
      <w:pPr>
        <w:pStyle w:val="Listaszerbekezds"/>
        <w:numPr>
          <w:ilvl w:val="0"/>
          <w:numId w:val="15"/>
        </w:numPr>
        <w:rPr>
          <w:lang w:val="hu-HU"/>
        </w:rPr>
      </w:pPr>
      <w:r w:rsidRPr="00D73841">
        <w:rPr>
          <w:lang w:val="hu-HU"/>
        </w:rPr>
        <w:t>Professzionális</w:t>
      </w:r>
      <w:r w:rsidR="00ED3C3A">
        <w:rPr>
          <w:lang w:val="hu-HU"/>
        </w:rPr>
        <w:t>abb megjelenésű</w:t>
      </w:r>
      <w:r w:rsidRPr="00D73841">
        <w:rPr>
          <w:lang w:val="hu-HU"/>
        </w:rPr>
        <w:t xml:space="preserve"> felhasználói felület</w:t>
      </w:r>
      <w:r>
        <w:rPr>
          <w:lang w:val="hu-HU"/>
        </w:rPr>
        <w:t>, egyedi ablakkal és témával</w:t>
      </w:r>
    </w:p>
    <w:p w:rsidR="009A172C" w:rsidRPr="00B07841" w:rsidRDefault="009A172C" w:rsidP="009A172C">
      <w:pPr>
        <w:pStyle w:val="Cmsor1"/>
        <w:rPr>
          <w:lang w:val="hu-HU"/>
        </w:rPr>
      </w:pPr>
      <w:bookmarkStart w:id="19" w:name="_Toc405162647"/>
      <w:r w:rsidRPr="00B07841">
        <w:rPr>
          <w:lang w:val="hu-HU"/>
        </w:rPr>
        <w:t>Telepítési útmutató</w:t>
      </w:r>
      <w:bookmarkEnd w:id="19"/>
    </w:p>
    <w:p w:rsidR="006E546A" w:rsidRDefault="005B40DE" w:rsidP="005B40DE">
      <w:pPr>
        <w:rPr>
          <w:lang w:val="hu-HU"/>
        </w:rPr>
      </w:pPr>
      <w:r>
        <w:rPr>
          <w:lang w:val="hu-HU"/>
        </w:rPr>
        <w:t>Mivel az alkalmazás hordozható (</w:t>
      </w:r>
      <w:proofErr w:type="spellStart"/>
      <w:r>
        <w:rPr>
          <w:lang w:val="hu-HU"/>
        </w:rPr>
        <w:t>portable</w:t>
      </w:r>
      <w:proofErr w:type="spellEnd"/>
      <w:r>
        <w:rPr>
          <w:lang w:val="hu-HU"/>
        </w:rPr>
        <w:t xml:space="preserve">), nem szükséges telepíteni. Csak ki kell csomagolni a </w:t>
      </w:r>
      <w:proofErr w:type="gramStart"/>
      <w:r>
        <w:rPr>
          <w:lang w:val="hu-HU"/>
        </w:rPr>
        <w:t>mellékelt .</w:t>
      </w:r>
      <w:proofErr w:type="spellStart"/>
      <w:r>
        <w:rPr>
          <w:lang w:val="hu-HU"/>
        </w:rPr>
        <w:t>zip</w:t>
      </w:r>
      <w:proofErr w:type="spellEnd"/>
      <w:proofErr w:type="gramEnd"/>
      <w:r>
        <w:rPr>
          <w:lang w:val="hu-HU"/>
        </w:rPr>
        <w:t xml:space="preserve"> archívumot, és ezután a SmartPaint.exe alkalmazást már el is lehet indítani. </w:t>
      </w:r>
      <w:r w:rsidR="00912ED7">
        <w:rPr>
          <w:lang w:val="hu-HU"/>
        </w:rPr>
        <w:t xml:space="preserve">Az alkalmazás nyelve az első indításkor angol, de a </w:t>
      </w:r>
      <w:proofErr w:type="spellStart"/>
      <w:r w:rsidR="00912ED7">
        <w:rPr>
          <w:lang w:val="hu-HU"/>
        </w:rPr>
        <w:t>Settings</w:t>
      </w:r>
      <w:proofErr w:type="spellEnd"/>
      <w:r w:rsidR="00912ED7">
        <w:rPr>
          <w:lang w:val="hu-HU"/>
        </w:rPr>
        <w:t xml:space="preserve"> </w:t>
      </w:r>
      <w:r w:rsidR="00912ED7">
        <w:rPr>
          <w:rFonts w:ascii="Arial" w:hAnsi="Arial" w:cs="Arial"/>
          <w:lang w:val="hu-HU"/>
        </w:rPr>
        <w:t>→</w:t>
      </w:r>
      <w:r w:rsidR="00912ED7">
        <w:rPr>
          <w:lang w:val="hu-HU"/>
        </w:rPr>
        <w:t xml:space="preserve"> </w:t>
      </w:r>
      <w:proofErr w:type="spellStart"/>
      <w:r w:rsidR="00912ED7">
        <w:rPr>
          <w:lang w:val="hu-HU"/>
        </w:rPr>
        <w:t>Language</w:t>
      </w:r>
      <w:proofErr w:type="spellEnd"/>
      <w:r w:rsidR="00912ED7">
        <w:rPr>
          <w:lang w:val="hu-HU"/>
        </w:rPr>
        <w:t xml:space="preserve"> menüben a </w:t>
      </w:r>
      <w:proofErr w:type="spellStart"/>
      <w:r w:rsidR="00912ED7">
        <w:rPr>
          <w:lang w:val="hu-HU"/>
        </w:rPr>
        <w:t>Hungarian-t</w:t>
      </w:r>
      <w:proofErr w:type="spellEnd"/>
      <w:r w:rsidR="00912ED7">
        <w:rPr>
          <w:lang w:val="hu-HU"/>
        </w:rPr>
        <w:t xml:space="preserve"> választva átállítható magyarra. A változás érvénybe lépéséhez a programot újra kell indítani, és ezt követően a nyelv tartósan magyar </w:t>
      </w:r>
      <w:r w:rsidR="00C83E47">
        <w:rPr>
          <w:lang w:val="hu-HU"/>
        </w:rPr>
        <w:t xml:space="preserve">marad, de </w:t>
      </w:r>
      <w:r w:rsidR="00011305">
        <w:rPr>
          <w:lang w:val="hu-HU"/>
        </w:rPr>
        <w:t xml:space="preserve">tetszés szerint bármikor </w:t>
      </w:r>
      <w:r w:rsidR="00C83E47">
        <w:rPr>
          <w:lang w:val="hu-HU"/>
        </w:rPr>
        <w:t>vissza</w:t>
      </w:r>
      <w:r w:rsidR="00011305">
        <w:rPr>
          <w:lang w:val="hu-HU"/>
        </w:rPr>
        <w:t xml:space="preserve">állítható </w:t>
      </w:r>
      <w:r w:rsidR="00C83E47">
        <w:rPr>
          <w:lang w:val="hu-HU"/>
        </w:rPr>
        <w:t xml:space="preserve">angolra </w:t>
      </w:r>
      <w:r w:rsidR="00011305">
        <w:rPr>
          <w:lang w:val="hu-HU"/>
        </w:rPr>
        <w:t>ugyanezzel a módszerrel</w:t>
      </w:r>
      <w:r w:rsidR="00912ED7">
        <w:rPr>
          <w:lang w:val="hu-HU"/>
        </w:rPr>
        <w:t xml:space="preserve">. </w:t>
      </w:r>
    </w:p>
    <w:p w:rsidR="006E546A" w:rsidRDefault="006E546A" w:rsidP="005B40DE">
      <w:pPr>
        <w:rPr>
          <w:lang w:val="hu-HU"/>
        </w:rPr>
      </w:pPr>
      <w:r>
        <w:rPr>
          <w:lang w:val="hu-HU"/>
        </w:rPr>
        <w:t xml:space="preserve">Ha a felhasználó esetleg saját transzformációval kívánja bővíteni a programot, akkor </w:t>
      </w:r>
      <w:proofErr w:type="gramStart"/>
      <w:r>
        <w:rPr>
          <w:lang w:val="hu-HU"/>
        </w:rPr>
        <w:t>a .</w:t>
      </w:r>
      <w:proofErr w:type="spellStart"/>
      <w:r>
        <w:rPr>
          <w:lang w:val="hu-HU"/>
        </w:rPr>
        <w:t>dll</w:t>
      </w:r>
      <w:proofErr w:type="spellEnd"/>
      <w:proofErr w:type="gramEnd"/>
      <w:r>
        <w:rPr>
          <w:lang w:val="hu-HU"/>
        </w:rPr>
        <w:t xml:space="preserve"> fájlt az alkalmazás </w:t>
      </w:r>
      <w:proofErr w:type="spellStart"/>
      <w:r>
        <w:rPr>
          <w:lang w:val="hu-HU"/>
        </w:rPr>
        <w:t>Plugins</w:t>
      </w:r>
      <w:proofErr w:type="spellEnd"/>
      <w:r>
        <w:rPr>
          <w:lang w:val="hu-HU"/>
        </w:rPr>
        <w:t xml:space="preserve"> mappájába kell helyeznie, és a következő indításkor a </w:t>
      </w:r>
      <w:proofErr w:type="spellStart"/>
      <w:r>
        <w:rPr>
          <w:lang w:val="hu-HU"/>
        </w:rPr>
        <w:t>Transformations</w:t>
      </w:r>
      <w:proofErr w:type="spellEnd"/>
      <w:r>
        <w:rPr>
          <w:lang w:val="hu-HU"/>
        </w:rPr>
        <w:t xml:space="preserve"> menüben automatikusan megjelenik az új funkció.</w:t>
      </w:r>
    </w:p>
    <w:p w:rsidR="005B40DE" w:rsidRDefault="005B40DE" w:rsidP="005B40DE">
      <w:pPr>
        <w:rPr>
          <w:lang w:val="hu-HU"/>
        </w:rPr>
      </w:pPr>
      <w:r>
        <w:rPr>
          <w:lang w:val="hu-HU"/>
        </w:rPr>
        <w:t>A futtatáshoz szükséges minimális rendszerkövetelmények az alábbiak:</w:t>
      </w:r>
    </w:p>
    <w:p w:rsid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lastRenderedPageBreak/>
        <w:t xml:space="preserve">Operációs rendszer: Microsoft Windows </w:t>
      </w:r>
      <w:r w:rsidR="002F1885">
        <w:rPr>
          <w:lang w:val="hu-HU"/>
        </w:rPr>
        <w:t>7,</w:t>
      </w:r>
      <w:r>
        <w:rPr>
          <w:lang w:val="hu-HU"/>
        </w:rPr>
        <w:t>8</w:t>
      </w:r>
      <w:r w:rsidR="002F1885">
        <w:rPr>
          <w:lang w:val="hu-HU"/>
        </w:rPr>
        <w:t>, vagy egyéb</w:t>
      </w:r>
      <w:proofErr w:type="gramStart"/>
      <w:r w:rsidR="002F1885">
        <w:rPr>
          <w:lang w:val="hu-HU"/>
        </w:rPr>
        <w:t xml:space="preserve">, </w:t>
      </w:r>
      <w:r w:rsidR="0006516A">
        <w:rPr>
          <w:lang w:val="hu-HU"/>
        </w:rPr>
        <w:t>.NET</w:t>
      </w:r>
      <w:proofErr w:type="gramEnd"/>
      <w:r w:rsidR="0006516A">
        <w:rPr>
          <w:lang w:val="hu-HU"/>
        </w:rPr>
        <w:t xml:space="preserve"> 4.0-t tartalmazó rendszer</w:t>
      </w:r>
    </w:p>
    <w:p w:rsidR="009A172C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 w:rsidRPr="005B40DE">
        <w:rPr>
          <w:lang w:val="hu-HU"/>
        </w:rPr>
        <w:t>Legalább</w:t>
      </w:r>
      <w:r>
        <w:rPr>
          <w:lang w:val="hu-HU"/>
        </w:rPr>
        <w:t xml:space="preserve"> 10 MB szabad </w:t>
      </w:r>
      <w:r w:rsidR="00BE68A7">
        <w:rPr>
          <w:lang w:val="hu-HU"/>
        </w:rPr>
        <w:t>lemezterület</w:t>
      </w:r>
    </w:p>
    <w:p w:rsid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t>Legalább 2 GB RAM memória</w:t>
      </w:r>
    </w:p>
    <w:p w:rsidR="005B40DE" w:rsidRPr="005B40DE" w:rsidRDefault="005B40DE" w:rsidP="005B40DE">
      <w:pPr>
        <w:pStyle w:val="Listaszerbekezds"/>
        <w:numPr>
          <w:ilvl w:val="0"/>
          <w:numId w:val="18"/>
        </w:numPr>
        <w:rPr>
          <w:lang w:val="hu-HU"/>
        </w:rPr>
      </w:pPr>
      <w:r>
        <w:rPr>
          <w:lang w:val="hu-HU"/>
        </w:rPr>
        <w:t xml:space="preserve">1 </w:t>
      </w:r>
      <w:proofErr w:type="spellStart"/>
      <w:r>
        <w:rPr>
          <w:lang w:val="hu-HU"/>
        </w:rPr>
        <w:t>GHz-es</w:t>
      </w:r>
      <w:proofErr w:type="spellEnd"/>
      <w:r w:rsidR="00346CC6">
        <w:rPr>
          <w:lang w:val="hu-HU"/>
        </w:rPr>
        <w:t>, vagy jobb</w:t>
      </w:r>
      <w:r>
        <w:rPr>
          <w:lang w:val="hu-HU"/>
        </w:rPr>
        <w:t xml:space="preserve"> processzor</w:t>
      </w:r>
    </w:p>
    <w:p w:rsidR="009A172C" w:rsidRDefault="009A172C" w:rsidP="009A172C">
      <w:pPr>
        <w:pStyle w:val="Cmsor1"/>
        <w:rPr>
          <w:lang w:val="hu-HU"/>
        </w:rPr>
      </w:pPr>
      <w:bookmarkStart w:id="20" w:name="_Toc405162648"/>
      <w:r>
        <w:rPr>
          <w:lang w:val="hu-HU"/>
        </w:rPr>
        <w:t>Hivatkozások</w:t>
      </w:r>
      <w:bookmarkEnd w:id="20"/>
    </w:p>
    <w:p w:rsidR="00AF620E" w:rsidRDefault="00AF620E" w:rsidP="00AF620E">
      <w:pPr>
        <w:rPr>
          <w:lang w:val="hu-HU"/>
        </w:rPr>
      </w:pPr>
      <w:r>
        <w:rPr>
          <w:lang w:val="hu-HU"/>
        </w:rPr>
        <w:t>A fejlesztés során felhasznált eszközök listája:</w:t>
      </w:r>
    </w:p>
    <w:p w:rsidR="00AF620E" w:rsidRPr="00A41D7D" w:rsidRDefault="00007113" w:rsidP="00A41D7D">
      <w:pPr>
        <w:pStyle w:val="Listaszerbekezds"/>
        <w:numPr>
          <w:ilvl w:val="0"/>
          <w:numId w:val="15"/>
        </w:numPr>
        <w:rPr>
          <w:lang w:val="hu-HU"/>
        </w:rPr>
      </w:pPr>
      <w:r w:rsidRPr="00A41D7D">
        <w:rPr>
          <w:lang w:val="hu-HU"/>
        </w:rPr>
        <w:t xml:space="preserve">Microsoft </w:t>
      </w:r>
      <w:r w:rsidR="00AF620E" w:rsidRPr="00A41D7D">
        <w:rPr>
          <w:lang w:val="hu-HU"/>
        </w:rPr>
        <w:t xml:space="preserve">Visual </w:t>
      </w:r>
      <w:proofErr w:type="spellStart"/>
      <w:r w:rsidR="00AF620E" w:rsidRPr="00A41D7D">
        <w:rPr>
          <w:lang w:val="hu-HU"/>
        </w:rPr>
        <w:t>Studio</w:t>
      </w:r>
      <w:proofErr w:type="spellEnd"/>
      <w:r w:rsidR="00AF620E" w:rsidRPr="00A41D7D">
        <w:rPr>
          <w:lang w:val="hu-HU"/>
        </w:rPr>
        <w:t xml:space="preserve"> </w:t>
      </w:r>
      <w:proofErr w:type="spellStart"/>
      <w:r w:rsidR="00AF620E" w:rsidRPr="00A41D7D">
        <w:rPr>
          <w:lang w:val="hu-HU"/>
        </w:rPr>
        <w:t>Ultimate</w:t>
      </w:r>
      <w:proofErr w:type="spellEnd"/>
      <w:r w:rsidR="00AF620E" w:rsidRPr="00A41D7D">
        <w:rPr>
          <w:lang w:val="hu-HU"/>
        </w:rPr>
        <w:t xml:space="preserve"> 2012</w:t>
      </w:r>
      <w:r w:rsidR="000660E7">
        <w:rPr>
          <w:lang w:val="hu-HU"/>
        </w:rPr>
        <w:t>: A célunknak legjobban megfelelő fejlesztőeszköz.</w:t>
      </w:r>
    </w:p>
    <w:p w:rsidR="00AF620E" w:rsidRDefault="00AF620E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 xml:space="preserve">WPF </w:t>
      </w:r>
      <w:proofErr w:type="spellStart"/>
      <w:r>
        <w:rPr>
          <w:lang w:val="hu-HU"/>
        </w:rPr>
        <w:t>Extended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Toolkit</w:t>
      </w:r>
      <w:proofErr w:type="spellEnd"/>
      <w:r w:rsidR="008B35C2">
        <w:rPr>
          <w:lang w:val="hu-HU"/>
        </w:rPr>
        <w:t xml:space="preserve">: Egyedi WPF komponenseket tartalmazó eszköztár. A </w:t>
      </w:r>
      <w:proofErr w:type="spellStart"/>
      <w:r w:rsidR="008B35C2">
        <w:rPr>
          <w:lang w:val="hu-HU"/>
        </w:rPr>
        <w:t>SmartPAint</w:t>
      </w:r>
      <w:proofErr w:type="spellEnd"/>
      <w:r w:rsidR="008B35C2">
        <w:rPr>
          <w:lang w:val="hu-HU"/>
        </w:rPr>
        <w:t xml:space="preserve"> felhasználói felületén látható színválasztó komponenst innen vettük. </w:t>
      </w:r>
    </w:p>
    <w:p w:rsidR="00A41D7D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proofErr w:type="spellStart"/>
      <w:r>
        <w:rPr>
          <w:lang w:val="hu-HU"/>
        </w:rPr>
        <w:t>DotNetZip</w:t>
      </w:r>
      <w:proofErr w:type="spellEnd"/>
      <w:r>
        <w:rPr>
          <w:lang w:val="hu-HU"/>
        </w:rPr>
        <w:t xml:space="preserve">: A program által </w:t>
      </w:r>
      <w:proofErr w:type="gramStart"/>
      <w:r>
        <w:rPr>
          <w:lang w:val="hu-HU"/>
        </w:rPr>
        <w:t>használt .</w:t>
      </w:r>
      <w:proofErr w:type="spellStart"/>
      <w:r>
        <w:rPr>
          <w:lang w:val="hu-HU"/>
        </w:rPr>
        <w:t>spt</w:t>
      </w:r>
      <w:proofErr w:type="spellEnd"/>
      <w:proofErr w:type="gramEnd"/>
      <w:r>
        <w:rPr>
          <w:lang w:val="hu-HU"/>
        </w:rPr>
        <w:t xml:space="preserve"> projektformátumba való mentéshez használtuk fel. </w:t>
      </w:r>
      <w:proofErr w:type="gramStart"/>
      <w:r>
        <w:rPr>
          <w:lang w:val="hu-HU"/>
        </w:rPr>
        <w:t>A .</w:t>
      </w:r>
      <w:proofErr w:type="spellStart"/>
      <w:r>
        <w:rPr>
          <w:lang w:val="hu-HU"/>
        </w:rPr>
        <w:t>spt</w:t>
      </w:r>
      <w:proofErr w:type="spellEnd"/>
      <w:proofErr w:type="gramEnd"/>
      <w:r>
        <w:rPr>
          <w:lang w:val="hu-HU"/>
        </w:rPr>
        <w:t xml:space="preserve"> tulajdonképpen egy becsomagolt .</w:t>
      </w:r>
      <w:proofErr w:type="spellStart"/>
      <w:r>
        <w:rPr>
          <w:lang w:val="hu-HU"/>
        </w:rPr>
        <w:t>zip</w:t>
      </w:r>
      <w:proofErr w:type="spellEnd"/>
      <w:r>
        <w:rPr>
          <w:lang w:val="hu-HU"/>
        </w:rPr>
        <w:t xml:space="preserve"> archívum, amit a </w:t>
      </w:r>
      <w:proofErr w:type="spellStart"/>
      <w:r>
        <w:rPr>
          <w:lang w:val="hu-HU"/>
        </w:rPr>
        <w:t>DotNetZippel</w:t>
      </w:r>
      <w:proofErr w:type="spellEnd"/>
      <w:r>
        <w:rPr>
          <w:lang w:val="hu-HU"/>
        </w:rPr>
        <w:t xml:space="preserve"> állítottunk elő.</w:t>
      </w:r>
    </w:p>
    <w:p w:rsidR="00AF620E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proofErr w:type="spellStart"/>
      <w:r>
        <w:rPr>
          <w:lang w:val="hu-HU"/>
        </w:rPr>
        <w:t>Git</w:t>
      </w:r>
      <w:proofErr w:type="spellEnd"/>
      <w:r>
        <w:rPr>
          <w:lang w:val="hu-HU"/>
        </w:rPr>
        <w:t xml:space="preserve">: A közös munkát nagymértékben megkönnyítette a </w:t>
      </w:r>
      <w:proofErr w:type="spellStart"/>
      <w:r>
        <w:rPr>
          <w:lang w:val="hu-HU"/>
        </w:rPr>
        <w:t>Git</w:t>
      </w:r>
      <w:proofErr w:type="spellEnd"/>
      <w:r>
        <w:rPr>
          <w:lang w:val="hu-HU"/>
        </w:rPr>
        <w:t xml:space="preserve"> verziókezelő rendszer.</w:t>
      </w:r>
    </w:p>
    <w:p w:rsidR="00A41D7D" w:rsidRDefault="00A41D7D" w:rsidP="00AF620E">
      <w:pPr>
        <w:pStyle w:val="Listaszerbekezds"/>
        <w:numPr>
          <w:ilvl w:val="0"/>
          <w:numId w:val="14"/>
        </w:numPr>
        <w:rPr>
          <w:lang w:val="hu-HU"/>
        </w:rPr>
      </w:pPr>
      <w:proofErr w:type="spellStart"/>
      <w:r>
        <w:rPr>
          <w:lang w:val="hu-HU"/>
        </w:rPr>
        <w:t>GitHub</w:t>
      </w:r>
      <w:proofErr w:type="spellEnd"/>
      <w:r>
        <w:rPr>
          <w:lang w:val="hu-HU"/>
        </w:rPr>
        <w:t xml:space="preserve">: </w:t>
      </w:r>
      <w:r w:rsidR="008B35C2">
        <w:rPr>
          <w:lang w:val="hu-HU"/>
        </w:rPr>
        <w:t xml:space="preserve">A forráskód online </w:t>
      </w:r>
      <w:proofErr w:type="spellStart"/>
      <w:r w:rsidR="008B35C2">
        <w:rPr>
          <w:lang w:val="hu-HU"/>
        </w:rPr>
        <w:t>hosztolásához</w:t>
      </w:r>
      <w:proofErr w:type="spellEnd"/>
      <w:r w:rsidR="008B35C2">
        <w:rPr>
          <w:lang w:val="hu-HU"/>
        </w:rPr>
        <w:t xml:space="preserve"> a </w:t>
      </w:r>
      <w:proofErr w:type="spellStart"/>
      <w:r w:rsidR="008B35C2">
        <w:rPr>
          <w:lang w:val="hu-HU"/>
        </w:rPr>
        <w:t>GitHubot</w:t>
      </w:r>
      <w:proofErr w:type="spellEnd"/>
      <w:r w:rsidR="008B35C2">
        <w:rPr>
          <w:lang w:val="hu-HU"/>
        </w:rPr>
        <w:t xml:space="preserve"> választottuk. </w:t>
      </w:r>
    </w:p>
    <w:p w:rsidR="00AF620E" w:rsidRDefault="00AF620E" w:rsidP="00AF620E">
      <w:pPr>
        <w:pStyle w:val="Listaszerbekezds"/>
        <w:numPr>
          <w:ilvl w:val="0"/>
          <w:numId w:val="14"/>
        </w:numPr>
        <w:rPr>
          <w:lang w:val="hu-HU"/>
        </w:rPr>
      </w:pPr>
      <w:proofErr w:type="spellStart"/>
      <w:r>
        <w:rPr>
          <w:lang w:val="hu-HU"/>
        </w:rPr>
        <w:t>SourceTree</w:t>
      </w:r>
      <w:proofErr w:type="spellEnd"/>
      <w:r w:rsidR="008B35C2">
        <w:rPr>
          <w:lang w:val="hu-HU"/>
        </w:rPr>
        <w:t xml:space="preserve">: Grafikus </w:t>
      </w:r>
      <w:proofErr w:type="spellStart"/>
      <w:r w:rsidR="008B35C2">
        <w:rPr>
          <w:lang w:val="hu-HU"/>
        </w:rPr>
        <w:t>Git</w:t>
      </w:r>
      <w:proofErr w:type="spellEnd"/>
      <w:r w:rsidR="008B35C2">
        <w:rPr>
          <w:lang w:val="hu-HU"/>
        </w:rPr>
        <w:t xml:space="preserve"> felhasználói felület, melynek használata jóval kényelmesebb, mint a </w:t>
      </w:r>
      <w:proofErr w:type="spellStart"/>
      <w:r w:rsidR="008B35C2">
        <w:rPr>
          <w:lang w:val="hu-HU"/>
        </w:rPr>
        <w:t>Git</w:t>
      </w:r>
      <w:proofErr w:type="spellEnd"/>
      <w:r w:rsidR="008B35C2">
        <w:rPr>
          <w:lang w:val="hu-HU"/>
        </w:rPr>
        <w:t xml:space="preserve"> parancssoré</w:t>
      </w:r>
      <w:r w:rsidR="00A41D7D">
        <w:rPr>
          <w:lang w:val="hu-HU"/>
        </w:rPr>
        <w:t>.</w:t>
      </w:r>
    </w:p>
    <w:p w:rsidR="00AF620E" w:rsidRPr="000660E7" w:rsidRDefault="00007113" w:rsidP="00AF620E">
      <w:pPr>
        <w:pStyle w:val="Listaszerbekezds"/>
        <w:numPr>
          <w:ilvl w:val="0"/>
          <w:numId w:val="14"/>
        </w:numPr>
        <w:rPr>
          <w:lang w:val="hu-HU"/>
        </w:rPr>
      </w:pPr>
      <w:r>
        <w:rPr>
          <w:lang w:val="hu-HU"/>
        </w:rPr>
        <w:t>Microsoft Visio</w:t>
      </w:r>
      <w:r w:rsidR="000660E7">
        <w:rPr>
          <w:lang w:val="hu-HU"/>
        </w:rPr>
        <w:t xml:space="preserve">: Dokumentációs eszköz, amit az osztálydiagram és </w:t>
      </w:r>
      <w:proofErr w:type="spellStart"/>
      <w:r w:rsidR="000660E7">
        <w:rPr>
          <w:lang w:val="hu-HU"/>
        </w:rPr>
        <w:t>use-case</w:t>
      </w:r>
      <w:proofErr w:type="spellEnd"/>
      <w:r w:rsidR="000660E7">
        <w:rPr>
          <w:lang w:val="hu-HU"/>
        </w:rPr>
        <w:t xml:space="preserve"> diagram elkészítéséhez használtunk.</w:t>
      </w:r>
    </w:p>
    <w:p w:rsidR="00AF620E" w:rsidRPr="00AF620E" w:rsidRDefault="00AF620E" w:rsidP="00AF620E">
      <w:pPr>
        <w:rPr>
          <w:lang w:val="hu-HU"/>
        </w:rPr>
      </w:pPr>
    </w:p>
    <w:p w:rsidR="00AF620E" w:rsidRPr="00AF620E" w:rsidRDefault="00AF620E" w:rsidP="00AF620E">
      <w:pPr>
        <w:rPr>
          <w:lang w:val="hu-HU"/>
        </w:rPr>
      </w:pPr>
    </w:p>
    <w:sectPr w:rsidR="00AF620E" w:rsidRPr="00AF620E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42EDE"/>
    <w:multiLevelType w:val="hybridMultilevel"/>
    <w:tmpl w:val="6CF6B3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C7D31"/>
    <w:multiLevelType w:val="hybridMultilevel"/>
    <w:tmpl w:val="28E43FF6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482775B"/>
    <w:multiLevelType w:val="multilevel"/>
    <w:tmpl w:val="0EBA3C4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">
    <w:nsid w:val="25154FBF"/>
    <w:multiLevelType w:val="hybridMultilevel"/>
    <w:tmpl w:val="1A547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A1AF1"/>
    <w:multiLevelType w:val="multilevel"/>
    <w:tmpl w:val="732C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6854617"/>
    <w:multiLevelType w:val="hybridMultilevel"/>
    <w:tmpl w:val="3752D7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030606A"/>
    <w:multiLevelType w:val="hybridMultilevel"/>
    <w:tmpl w:val="7A9AF3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603860"/>
    <w:multiLevelType w:val="hybridMultilevel"/>
    <w:tmpl w:val="11FC40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9A776D"/>
    <w:multiLevelType w:val="hybridMultilevel"/>
    <w:tmpl w:val="DF846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4"/>
  </w:num>
  <w:num w:numId="14">
    <w:abstractNumId w:val="8"/>
  </w:num>
  <w:num w:numId="15">
    <w:abstractNumId w:val="6"/>
  </w:num>
  <w:num w:numId="16">
    <w:abstractNumId w:val="5"/>
  </w:num>
  <w:num w:numId="17">
    <w:abstractNumId w:val="1"/>
  </w:num>
  <w:num w:numId="18">
    <w:abstractNumId w:val="7"/>
  </w:num>
  <w:num w:numId="19">
    <w:abstractNumId w:val="3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02E"/>
    <w:rsid w:val="00004B33"/>
    <w:rsid w:val="00007113"/>
    <w:rsid w:val="00011305"/>
    <w:rsid w:val="00046424"/>
    <w:rsid w:val="0006516A"/>
    <w:rsid w:val="000660E7"/>
    <w:rsid w:val="000F1C1A"/>
    <w:rsid w:val="00107AD2"/>
    <w:rsid w:val="001176F3"/>
    <w:rsid w:val="00135615"/>
    <w:rsid w:val="001E534B"/>
    <w:rsid w:val="00290BCC"/>
    <w:rsid w:val="002E2C4A"/>
    <w:rsid w:val="002F1885"/>
    <w:rsid w:val="002F6A96"/>
    <w:rsid w:val="00314414"/>
    <w:rsid w:val="00344481"/>
    <w:rsid w:val="00346CC6"/>
    <w:rsid w:val="00392572"/>
    <w:rsid w:val="003E4E07"/>
    <w:rsid w:val="003E536D"/>
    <w:rsid w:val="003F00F9"/>
    <w:rsid w:val="00402439"/>
    <w:rsid w:val="00423EF9"/>
    <w:rsid w:val="00432B35"/>
    <w:rsid w:val="004540B5"/>
    <w:rsid w:val="00461B60"/>
    <w:rsid w:val="00462949"/>
    <w:rsid w:val="0046502E"/>
    <w:rsid w:val="004A4A73"/>
    <w:rsid w:val="004C6227"/>
    <w:rsid w:val="004F511A"/>
    <w:rsid w:val="00592C96"/>
    <w:rsid w:val="005B40DE"/>
    <w:rsid w:val="00604ADF"/>
    <w:rsid w:val="006304A4"/>
    <w:rsid w:val="006322F3"/>
    <w:rsid w:val="00633D6C"/>
    <w:rsid w:val="0064742B"/>
    <w:rsid w:val="006537B7"/>
    <w:rsid w:val="00664036"/>
    <w:rsid w:val="00670A4D"/>
    <w:rsid w:val="006E546A"/>
    <w:rsid w:val="00766394"/>
    <w:rsid w:val="007B3AC7"/>
    <w:rsid w:val="007B5C48"/>
    <w:rsid w:val="007C6CB2"/>
    <w:rsid w:val="007D3D64"/>
    <w:rsid w:val="008043D4"/>
    <w:rsid w:val="00857D42"/>
    <w:rsid w:val="00864861"/>
    <w:rsid w:val="008B35C2"/>
    <w:rsid w:val="00902FD3"/>
    <w:rsid w:val="00912ED7"/>
    <w:rsid w:val="009314A5"/>
    <w:rsid w:val="0094089F"/>
    <w:rsid w:val="009964AD"/>
    <w:rsid w:val="009A08D7"/>
    <w:rsid w:val="009A172C"/>
    <w:rsid w:val="009A2D21"/>
    <w:rsid w:val="009C59DD"/>
    <w:rsid w:val="009D62B9"/>
    <w:rsid w:val="009E53DD"/>
    <w:rsid w:val="00A41D7D"/>
    <w:rsid w:val="00A52A34"/>
    <w:rsid w:val="00A75342"/>
    <w:rsid w:val="00AA1953"/>
    <w:rsid w:val="00AC04A8"/>
    <w:rsid w:val="00AD3C4E"/>
    <w:rsid w:val="00AF620E"/>
    <w:rsid w:val="00B07841"/>
    <w:rsid w:val="00B563E8"/>
    <w:rsid w:val="00B97B0A"/>
    <w:rsid w:val="00BB12DC"/>
    <w:rsid w:val="00BE68A7"/>
    <w:rsid w:val="00BF0E9F"/>
    <w:rsid w:val="00C16B83"/>
    <w:rsid w:val="00C30446"/>
    <w:rsid w:val="00C527B2"/>
    <w:rsid w:val="00C60155"/>
    <w:rsid w:val="00C745CE"/>
    <w:rsid w:val="00C83E47"/>
    <w:rsid w:val="00D00ADB"/>
    <w:rsid w:val="00D03790"/>
    <w:rsid w:val="00D5308D"/>
    <w:rsid w:val="00D7108F"/>
    <w:rsid w:val="00D73841"/>
    <w:rsid w:val="00DD26B4"/>
    <w:rsid w:val="00E413A4"/>
    <w:rsid w:val="00E75E4F"/>
    <w:rsid w:val="00EC31D7"/>
    <w:rsid w:val="00ED3C3A"/>
    <w:rsid w:val="00EE76E5"/>
    <w:rsid w:val="00F01166"/>
    <w:rsid w:val="00F13E30"/>
    <w:rsid w:val="00F17733"/>
    <w:rsid w:val="00F34BF5"/>
    <w:rsid w:val="00F51DF7"/>
    <w:rsid w:val="00FD1A43"/>
    <w:rsid w:val="00FF57DF"/>
    <w:rsid w:val="00FF5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9C762F-B683-4F0B-9C70-AF1D1E01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46502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z w:val="56"/>
      <w:szCs w:val="56"/>
      <w:lang w:val="hu-HU"/>
    </w:rPr>
  </w:style>
  <w:style w:type="character" w:customStyle="1" w:styleId="CmChar">
    <w:name w:val="Cím Char"/>
    <w:basedOn w:val="Bekezdsalapbettpusa"/>
    <w:link w:val="Cm"/>
    <w:uiPriority w:val="10"/>
    <w:rsid w:val="0046502E"/>
    <w:rPr>
      <w:rFonts w:asciiTheme="majorHAnsi" w:eastAsiaTheme="majorEastAsia" w:hAnsiTheme="majorHAnsi" w:cstheme="majorBidi"/>
      <w:color w:val="000000" w:themeColor="text1"/>
      <w:sz w:val="56"/>
      <w:szCs w:val="56"/>
      <w:lang w:val="hu-HU"/>
    </w:rPr>
  </w:style>
  <w:style w:type="paragraph" w:styleId="Alcm">
    <w:name w:val="Subtitle"/>
    <w:basedOn w:val="Norml"/>
    <w:next w:val="Norml"/>
    <w:link w:val="AlcmChar"/>
    <w:uiPriority w:val="11"/>
    <w:qFormat/>
    <w:rsid w:val="0046502E"/>
    <w:pPr>
      <w:numPr>
        <w:ilvl w:val="1"/>
      </w:numPr>
      <w:jc w:val="center"/>
    </w:pPr>
    <w:rPr>
      <w:color w:val="5A5A5A" w:themeColor="text1" w:themeTint="A5"/>
      <w:spacing w:val="10"/>
      <w:lang w:val="hu-HU"/>
    </w:rPr>
  </w:style>
  <w:style w:type="character" w:customStyle="1" w:styleId="AlcmChar">
    <w:name w:val="Alcím Char"/>
    <w:basedOn w:val="Bekezdsalapbettpusa"/>
    <w:link w:val="Alcm"/>
    <w:uiPriority w:val="11"/>
    <w:rsid w:val="0046502E"/>
    <w:rPr>
      <w:color w:val="5A5A5A" w:themeColor="text1" w:themeTint="A5"/>
      <w:spacing w:val="10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Cmsor5Char">
    <w:name w:val="Címsor 5 Char"/>
    <w:basedOn w:val="Bekezdsalapbettpusa"/>
    <w:link w:val="Cmsor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Cmsor7Char">
    <w:name w:val="Címsor 7 Char"/>
    <w:basedOn w:val="Bekezdsalapbettpusa"/>
    <w:link w:val="Cmsor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Finomkiemels">
    <w:name w:val="Subtle Emphasis"/>
    <w:basedOn w:val="Bekezdsalapbettpusa"/>
    <w:uiPriority w:val="19"/>
    <w:qFormat/>
    <w:rPr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Pr>
      <w:i/>
      <w:iCs/>
      <w:color w:val="auto"/>
    </w:rPr>
  </w:style>
  <w:style w:type="character" w:styleId="Erskiemels">
    <w:name w:val="Intense Emphasis"/>
    <w:basedOn w:val="Bekezdsalapbettpusa"/>
    <w:uiPriority w:val="21"/>
    <w:qFormat/>
    <w:rPr>
      <w:b/>
      <w:bCs/>
      <w:i/>
      <w:iCs/>
      <w:caps/>
    </w:rPr>
  </w:style>
  <w:style w:type="character" w:styleId="Kiemels2">
    <w:name w:val="Strong"/>
    <w:basedOn w:val="Bekezdsalapbettpusa"/>
    <w:uiPriority w:val="22"/>
    <w:qFormat/>
    <w:rPr>
      <w:b/>
      <w:bCs/>
      <w:color w:val="000000" w:themeColor="text1"/>
    </w:rPr>
  </w:style>
  <w:style w:type="paragraph" w:styleId="Idzet">
    <w:name w:val="Quote"/>
    <w:basedOn w:val="Norml"/>
    <w:next w:val="Norml"/>
    <w:link w:val="Idzet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KiemeltidzetChar">
    <w:name w:val="Kiemelt idézet Char"/>
    <w:basedOn w:val="Bekezdsalapbettpusa"/>
    <w:link w:val="Kiemeltidzet"/>
    <w:uiPriority w:val="30"/>
    <w:rPr>
      <w:color w:val="000000" w:themeColor="text1"/>
      <w:shd w:val="clear" w:color="auto" w:fill="F2F2F2" w:themeFill="background1" w:themeFillShade="F2"/>
    </w:rPr>
  </w:style>
  <w:style w:type="character" w:styleId="Finomhivatkozs">
    <w:name w:val="Subtle Reference"/>
    <w:basedOn w:val="Bekezdsalapbettpusa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Pr>
      <w:b w:val="0"/>
      <w:bCs w:val="0"/>
      <w:smallCaps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664036"/>
    <w:pPr>
      <w:spacing w:after="200" w:line="240" w:lineRule="auto"/>
      <w:jc w:val="center"/>
    </w:pPr>
    <w:rPr>
      <w:i/>
      <w:iCs/>
      <w:color w:val="323232" w:themeColor="text2"/>
      <w:sz w:val="18"/>
      <w:szCs w:val="18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pPr>
      <w:outlineLvl w:val="9"/>
    </w:pPr>
  </w:style>
  <w:style w:type="paragraph" w:styleId="Nincstrkz">
    <w:name w:val="No Spacing"/>
    <w:uiPriority w:val="1"/>
    <w:qFormat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6474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table" w:styleId="Rcsostblzat">
    <w:name w:val="Table Grid"/>
    <w:basedOn w:val="Normltblzat"/>
    <w:uiPriority w:val="39"/>
    <w:rsid w:val="003E4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J1">
    <w:name w:val="toc 1"/>
    <w:basedOn w:val="Norml"/>
    <w:next w:val="Norml"/>
    <w:autoRedefine/>
    <w:uiPriority w:val="39"/>
    <w:unhideWhenUsed/>
    <w:rsid w:val="007B3AC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B3AC7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7B3AC7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7B3AC7"/>
    <w:rPr>
      <w:color w:val="6B9F25" w:themeColor="hyperlink"/>
      <w:u w:val="single"/>
    </w:rPr>
  </w:style>
  <w:style w:type="character" w:customStyle="1" w:styleId="apple-converted-space">
    <w:name w:val="apple-converted-space"/>
    <w:basedOn w:val="Bekezdsalapbettpusa"/>
    <w:rsid w:val="004F51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3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oleObject" Target="embeddings/oleObject1.bin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AppData\Roaming\Microsoft\Templates\Jelent&#233;s%20t&#233;ma%20(&#252;res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8D36DF-B6D9-48FC-832A-0A99C853D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Jelentés téma (üres)</Template>
  <TotalTime>468</TotalTime>
  <Pages>17</Pages>
  <Words>2116</Words>
  <Characters>14601</Characters>
  <Application>Microsoft Office Word</Application>
  <DocSecurity>0</DocSecurity>
  <Lines>121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 Dusza</dc:creator>
  <cp:keywords/>
  <cp:lastModifiedBy>Dusza Andrea</cp:lastModifiedBy>
  <cp:revision>83</cp:revision>
  <dcterms:created xsi:type="dcterms:W3CDTF">2014-11-29T14:23:00Z</dcterms:created>
  <dcterms:modified xsi:type="dcterms:W3CDTF">2014-12-01T01:34:00Z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